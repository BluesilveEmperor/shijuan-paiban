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bidi w:val="0"/>
      </w:pPr>
      <w:bookmarkStart w:id="0" w:name="_bookmark1"/>
      <w:bookmarkEnd w:id="0"/>
      <w:r>
        <w:t>2025年6月浙江省普通高校招生选考科目考试</w:t>
      </w:r>
    </w:p>
    <w:p>
      <w:pPr>
        <w:pStyle w:val="19"/>
        <w:bidi w:val="0"/>
      </w:pPr>
      <w:r>
        <w:t>地</w:t>
      </w:r>
      <w:r>
        <w:rPr>
          <w:rFonts w:hint="eastAsia"/>
          <w:lang w:val="en-US" w:eastAsia="zh-CN"/>
        </w:rPr>
        <w:t xml:space="preserve">  </w:t>
      </w:r>
      <w:r>
        <w:t>理</w:t>
      </w:r>
    </w:p>
    <w:p>
      <w:pPr>
        <w:pStyle w:val="17"/>
        <w:bidi w:val="0"/>
      </w:pPr>
      <w:r>
        <w:t>一、选择题（本大题共25小题，每小题2分，共50分。每小题列出的四个备选项中只有一个是符合题目要求的，不选、多选、错选均不得分）</w:t>
      </w:r>
    </w:p>
    <w:p>
      <w:pPr>
        <w:pStyle w:val="4"/>
        <w:bidi w:val="0"/>
        <w:rPr>
          <w:rFonts w:hint="eastAsia" w:ascii="宋体" w:hAnsi="宋体" w:eastAsia="宋体" w:cs="宋体"/>
          <w:color w:val="auto"/>
        </w:rPr>
      </w:pPr>
      <w:r>
        <w:rPr>
          <w:rFonts w:ascii="楷体" w:hAnsi="楷体" w:eastAsia="楷体" w:cs="楷体"/>
          <w:color w:val="auto"/>
        </w:rPr>
        <w:t>冷湖曾因石油资源枯竭陷入衰落，如今因赛什腾山上世界级天文观测基地（海拔</w:t>
      </w:r>
      <w:r>
        <w:rPr>
          <w:rFonts w:ascii="Times New Roman" w:hAnsi="Times New Roman" w:eastAsia="Times New Roman" w:cs="Times New Roman"/>
          <w:color w:val="auto"/>
        </w:rPr>
        <w:t>4200</w:t>
      </w:r>
      <w:r>
        <w:rPr>
          <w:rFonts w:ascii="楷体" w:hAnsi="楷体" w:eastAsia="楷体" w:cs="楷体"/>
          <w:color w:val="auto"/>
        </w:rPr>
        <w:t>米）的建设而备受瞩目，主题旅游蓬勃发展。下图为柴达木盆地局部简图。</w:t>
      </w:r>
      <w:r>
        <w:rPr>
          <w:rFonts w:hint="eastAsia" w:ascii="宋体" w:hAnsi="宋体" w:eastAsia="宋体" w:cs="宋体"/>
          <w:color w:val="auto"/>
        </w:rPr>
        <w:t>据此完成下面小题。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295650" cy="16192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冷湖的重新兴起得益于（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盐类资源丰富</w:t>
      </w:r>
      <w:r>
        <w:rPr>
          <w:rFonts w:hint="eastAsia"/>
          <w:lang w:val="en-US" w:eastAsia="zh-CN"/>
        </w:rPr>
        <w:tab/>
      </w:r>
      <w:r>
        <w:t>B. 自然环境独特</w:t>
      </w:r>
      <w:r>
        <w:rPr>
          <w:rFonts w:hint="eastAsia"/>
          <w:lang w:val="en-US" w:eastAsia="zh-CN"/>
        </w:rPr>
        <w:tab/>
      </w:r>
      <w:r>
        <w:t>C. 文化底蕴深厚</w:t>
      </w:r>
      <w:r>
        <w:tab/>
      </w:r>
      <w:r>
        <w:t>D. 人口大量集聚</w:t>
      </w:r>
    </w:p>
    <w:p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在冷湖可能被限制发展的旅游项目是（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灯光秀</w:t>
      </w:r>
      <w:r>
        <w:tab/>
      </w:r>
      <w:r>
        <w:t>B. 自然观光</w:t>
      </w:r>
      <w:r>
        <w:tab/>
      </w:r>
      <w:r>
        <w:t>C. 科普研学</w:t>
      </w:r>
      <w:r>
        <w:tab/>
      </w:r>
      <w:r>
        <w:t>D. 天文摄影</w:t>
      </w:r>
    </w:p>
    <w:p>
      <w:pPr>
        <w:pStyle w:val="4"/>
        <w:bidi w:val="0"/>
      </w:pPr>
      <w:r>
        <w:t>随着全球化进程的加快和中国综合国力的不断提升，我国海外高层次人才回流现象日益显著。完成下面小题。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我国海外高层次人才大多回流至直辖市或省会城市，主要影响因素是（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事业发展</w:t>
      </w:r>
      <w:r>
        <w:tab/>
      </w:r>
      <w:r>
        <w:t>B. 生活成本</w:t>
      </w:r>
      <w:r>
        <w:tab/>
      </w:r>
      <w:r>
        <w:t>C. 交通设施</w:t>
      </w:r>
      <w:r>
        <w:tab/>
      </w:r>
      <w:r>
        <w:t>D. 环境质量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海外高层次回流人才对所在城市产生的主要影响有（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①改变人口年龄结构  ②提高政府办事效率</w:t>
      </w:r>
    </w:p>
    <w:p>
      <w:pPr>
        <w:pStyle w:val="13"/>
        <w:bidi w:val="0"/>
      </w:pPr>
      <w:r>
        <w:t>③提升城市创新实力  ④优化城市人才结构</w:t>
      </w:r>
    </w:p>
    <w:p>
      <w:pPr>
        <w:pStyle w:val="13"/>
        <w:bidi w:val="0"/>
      </w:pPr>
      <w:r>
        <w:t>A. ①②</w:t>
      </w:r>
      <w:r>
        <w:tab/>
      </w:r>
      <w:r>
        <w:t>B. ①④</w:t>
      </w:r>
      <w:r>
        <w:tab/>
      </w:r>
      <w:r>
        <w:t>C. ②③</w:t>
      </w:r>
      <w:r>
        <w:tab/>
      </w:r>
      <w:r>
        <w:t>D. ③④</w:t>
      </w:r>
    </w:p>
    <w:p>
      <w:pPr>
        <w:pStyle w:val="4"/>
        <w:bidi w:val="0"/>
      </w:pPr>
      <w:r>
        <w:t>榆林市位于鄂尔多斯高原毛乌素沙地南缘。下图为该城市中心城区时空演变图，图中黑色部分为建设用地。完成下面小题。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67225" cy="16954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该城市中心城区扩张的主要制约因素是（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气候</w:t>
      </w:r>
      <w:r>
        <w:tab/>
      </w:r>
      <w:r>
        <w:t>B. 水资源</w:t>
      </w:r>
      <w:r>
        <w:tab/>
      </w:r>
      <w:r>
        <w:t>C. 矿产资源</w:t>
      </w:r>
      <w:r>
        <w:tab/>
      </w:r>
      <w:r>
        <w:t>D. 交通条件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在水库管理过程中，可运用（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全球定位系统测量水库蒸发量</w:t>
      </w:r>
      <w:r>
        <w:tab/>
      </w:r>
      <w:r>
        <w:t>B. 遥感分析水库微生物含量</w:t>
      </w:r>
    </w:p>
    <w:p>
      <w:pPr>
        <w:pStyle w:val="13"/>
        <w:bidi w:val="0"/>
      </w:pPr>
      <w:r>
        <w:t>C. 北斗卫星导航系统获取水库容量</w:t>
      </w:r>
      <w:r>
        <w:tab/>
      </w:r>
      <w:r>
        <w:t>D. 地理信息系统评估水库水质</w:t>
      </w:r>
    </w:p>
    <w:p>
      <w:pPr>
        <w:pStyle w:val="4"/>
        <w:bidi w:val="0"/>
      </w:pPr>
      <w:r>
        <w:t>由于锂等矿产资源紧缺，我国动力电池龙头企业采取与国内外企业合资等方式布局产业链，实现生产自主、可控。下图为动力电池产业链示意图。完成下面小题。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90825" cy="11430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我国动力电池龙头企业产业链布局的主要目的是（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降低矿产原料运费</w:t>
      </w:r>
      <w:r>
        <w:rPr>
          <w:rFonts w:hint="eastAsia"/>
          <w:lang w:val="en-US" w:eastAsia="zh-CN"/>
        </w:rPr>
        <w:tab/>
      </w:r>
      <w:r>
        <w:t>B. 推动产品多样化</w:t>
      </w:r>
    </w:p>
    <w:p>
      <w:pPr>
        <w:pStyle w:val="13"/>
        <w:bidi w:val="0"/>
      </w:pPr>
      <w:r>
        <w:t>C. 扩大电池生产规模</w:t>
      </w:r>
      <w:r>
        <w:tab/>
      </w:r>
      <w:r>
        <w:t>D. 保障供应链安全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针对矿产资源供给问题，还可采取的措施有（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①加强国内锂矿勘探  ②加大关键材料生产</w:t>
      </w:r>
    </w:p>
    <w:p>
      <w:pPr>
        <w:pStyle w:val="13"/>
        <w:bidi w:val="0"/>
      </w:pPr>
      <w:r>
        <w:t>③研发新的替代材料  ④鼓励废旧电池进口</w:t>
      </w:r>
    </w:p>
    <w:p>
      <w:pPr>
        <w:pStyle w:val="13"/>
        <w:bidi w:val="0"/>
      </w:pPr>
      <w:r>
        <w:t>A. ①④</w:t>
      </w:r>
      <w:r>
        <w:tab/>
      </w:r>
      <w:r>
        <w:t>B. ②④</w:t>
      </w:r>
      <w:r>
        <w:tab/>
      </w:r>
      <w:r>
        <w:t>C. ①③</w:t>
      </w:r>
      <w:r>
        <w:tab/>
      </w:r>
      <w:r>
        <w:t>D. ②③</w:t>
      </w:r>
    </w:p>
    <w:p>
      <w:pPr>
        <w:spacing w:line="360" w:lineRule="auto"/>
        <w:ind w:firstLine="420"/>
        <w:jc w:val="left"/>
        <w:textAlignment w:val="center"/>
        <w:rPr>
          <w:rFonts w:ascii="楷体" w:hAnsi="楷体" w:eastAsia="楷体" w:cs="楷体"/>
          <w:color w:val="000000"/>
        </w:rPr>
      </w:pPr>
      <w:r>
        <w:rPr>
          <w:rFonts w:ascii="楷体" w:hAnsi="楷体" w:eastAsia="楷体" w:cs="楷体"/>
          <w:color w:val="000000"/>
        </w:rPr>
        <w:t>土壤水是土壤的重要组成部分。墒指土壤适合种子发芽和作物生长的湿度。下图为土壤-植被-大气的水分运移过程模式图。完成下面小题。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056"/>
        <w:gridCol w:w="59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056" w:type="dxa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  <w:r>
              <w:rPr>
                <w:rFonts w:ascii="宋体" w:hAnsi="宋体" w:eastAsia="宋体" w:cs="宋体"/>
                <w:color w:val="000000"/>
              </w:rPr>
              <w:t>与图中排水环节相关度最大的因素为（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  <w:p>
            <w:pPr>
              <w:pStyle w:val="13"/>
              <w:bidi w:val="0"/>
            </w:pPr>
            <w:r>
              <w:t>A. 土壤矿物质含量</w:t>
            </w:r>
          </w:p>
          <w:p>
            <w:pPr>
              <w:pStyle w:val="13"/>
              <w:bidi w:val="0"/>
            </w:pPr>
            <w:r>
              <w:t>B. 土壤质地</w:t>
            </w:r>
          </w:p>
          <w:p>
            <w:pPr>
              <w:pStyle w:val="13"/>
              <w:bidi w:val="0"/>
            </w:pPr>
            <w:r>
              <w:t>C. 土壤有机质含量</w:t>
            </w:r>
          </w:p>
          <w:p>
            <w:pPr>
              <w:pStyle w:val="13"/>
              <w:bidi w:val="0"/>
              <w:rPr>
                <w:rFonts w:ascii="楷体" w:hAnsi="楷体" w:eastAsia="楷体" w:cs="楷体"/>
                <w:color w:val="000000"/>
                <w:vertAlign w:val="baseline"/>
              </w:rPr>
            </w:pPr>
            <w:r>
              <w:t>D. 土壤温度</w:t>
            </w:r>
          </w:p>
        </w:tc>
        <w:tc>
          <w:tcPr>
            <w:tcW w:w="5906" w:type="dxa"/>
          </w:tcPr>
          <w:p>
            <w:pPr>
              <w:spacing w:line="360" w:lineRule="auto"/>
              <w:jc w:val="left"/>
              <w:textAlignment w:val="center"/>
              <w:rPr>
                <w:rFonts w:ascii="楷体" w:hAnsi="楷体" w:eastAsia="楷体" w:cs="楷体"/>
                <w:color w:val="000000"/>
                <w:vertAlign w:val="baseline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629025" cy="2076450"/>
                  <wp:effectExtent l="0" t="0" r="9525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图中表土蒸发份额为（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10%-30%</w:t>
      </w:r>
      <w:r>
        <w:tab/>
      </w:r>
      <w:r>
        <w:t>B. 15%-30%</w:t>
      </w:r>
      <w:r>
        <w:tab/>
      </w:r>
      <w:r>
        <w:t>C. 15%-40%</w:t>
      </w:r>
      <w:r>
        <w:tab/>
      </w:r>
      <w:r>
        <w:t>D. 25%-60%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当墒情过低时，可采取的保墒措施是（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地膜覆盖</w:t>
      </w:r>
      <w:r>
        <w:tab/>
      </w:r>
      <w:r>
        <w:t>B. 作物密植</w:t>
      </w:r>
      <w:r>
        <w:tab/>
      </w:r>
      <w:r>
        <w:t>C. 开沟排水</w:t>
      </w:r>
      <w:r>
        <w:tab/>
      </w:r>
      <w:r>
        <w:t>D. 土地翻耕</w:t>
      </w:r>
    </w:p>
    <w:p>
      <w:pPr>
        <w:bidi w:val="0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其他条件相同情况下，在青藏高原四地观测太阳辐射与海拔高度之间的关系，结果如下表。导致四地太阳辐射随海拔高度产生差异的主要因素是（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tbl>
      <w:tblPr>
        <w:tblStyle w:val="10"/>
        <w:tblW w:w="99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106"/>
        <w:gridCol w:w="1220"/>
        <w:gridCol w:w="1220"/>
        <w:gridCol w:w="1220"/>
        <w:gridCol w:w="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地点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①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②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③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海拔高度（米）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2200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3700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5000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太阳辐射（卡/平方厘米·分）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1.318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1.455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1.632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1.729</w:t>
            </w:r>
          </w:p>
        </w:tc>
      </w:tr>
    </w:tbl>
    <w:p>
      <w:pPr>
        <w:pStyle w:val="13"/>
        <w:bidi w:val="0"/>
      </w:pPr>
      <w:r>
        <w:t>A. 大气逆辐射</w:t>
      </w:r>
      <w:r>
        <w:tab/>
      </w:r>
      <w:r>
        <w:rPr>
          <w:rFonts w:hint="eastAsia"/>
          <w:lang w:val="en-US" w:eastAsia="zh-CN"/>
        </w:rPr>
        <w:tab/>
      </w:r>
      <w:r>
        <w:t>B. 地面反射与吸收</w:t>
      </w:r>
    </w:p>
    <w:p>
      <w:pPr>
        <w:pStyle w:val="13"/>
        <w:bidi w:val="0"/>
      </w:pPr>
      <w:r>
        <w:t>C. 地面长波辐射</w:t>
      </w:r>
      <w:r>
        <w:tab/>
      </w:r>
      <w:r>
        <w:rPr>
          <w:rFonts w:hint="eastAsia"/>
          <w:lang w:val="en-US" w:eastAsia="zh-CN"/>
        </w:rPr>
        <w:tab/>
      </w:r>
      <w:r>
        <w:t>D. 大气反射、吸收与散射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6486"/>
        <w:gridCol w:w="34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6486" w:type="dxa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坐落于地堑谷地一侧的某山脉是开展地理研学活动的理想场所。某学校组织学生从山脚下的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</w:t>
            </w:r>
            <w:r>
              <w:rPr>
                <w:rFonts w:ascii="楷体" w:hAnsi="楷体" w:eastAsia="楷体" w:cs="楷体"/>
                <w:color w:val="000000"/>
              </w:rPr>
              <w:t>地（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34</w:t>
            </w:r>
            <w:r>
              <w:rPr>
                <w:rFonts w:ascii="楷体" w:hAnsi="楷体" w:eastAsia="楷体" w:cs="楷体"/>
                <w:color w:val="000000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8'20"N</w:t>
            </w:r>
            <w:r>
              <w:rPr>
                <w:rFonts w:ascii="楷体" w:hAnsi="楷体" w:eastAsia="楷体" w:cs="楷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107</w:t>
            </w:r>
            <w:r>
              <w:rPr>
                <w:rFonts w:ascii="楷体" w:hAnsi="楷体" w:eastAsia="楷体" w:cs="楷体"/>
                <w:color w:val="000000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52'53"E</w:t>
            </w:r>
            <w:r>
              <w:rPr>
                <w:rFonts w:ascii="楷体" w:hAnsi="楷体" w:eastAsia="楷体" w:cs="楷体"/>
                <w:color w:val="000000"/>
              </w:rPr>
              <w:t>）登山开展考察。下图为学生绘制的山地垂直自然带简图。完成下面小题。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13.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</w:t>
            </w:r>
            <w:r>
              <w:rPr>
                <w:rFonts w:ascii="宋体" w:hAnsi="宋体" w:eastAsia="宋体" w:cs="宋体"/>
                <w:color w:val="000000"/>
              </w:rPr>
              <w:t>地有著名的天然温泉，与其直接相关的是（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  <w:p>
            <w:pPr>
              <w:pStyle w:val="13"/>
              <w:bidi w:val="0"/>
            </w:pPr>
            <w:r>
              <w:t>A. 褶皱</w:t>
            </w:r>
            <w:r>
              <w:tab/>
            </w:r>
            <w:r>
              <w:t>B. 沉积作用</w:t>
            </w:r>
          </w:p>
          <w:p>
            <w:pPr>
              <w:pStyle w:val="13"/>
              <w:bidi w:val="0"/>
              <w:rPr>
                <w:rFonts w:ascii="楷体" w:hAnsi="楷体" w:eastAsia="楷体" w:cs="楷体"/>
                <w:color w:val="000000"/>
                <w:vertAlign w:val="baseline"/>
              </w:rPr>
            </w:pPr>
            <w:r>
              <w:t>C. 断层</w:t>
            </w:r>
            <w:r>
              <w:tab/>
            </w:r>
            <w:r>
              <w:t>D. 火山喷发</w:t>
            </w:r>
          </w:p>
        </w:tc>
        <w:tc>
          <w:tcPr>
            <w:tcW w:w="3476" w:type="dxa"/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楷体" w:hAnsi="楷体" w:eastAsia="楷体" w:cs="楷体"/>
                <w:color w:val="000000"/>
                <w:vertAlign w:val="baseline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748790" cy="2180590"/>
                  <wp:effectExtent l="0" t="0" r="3810" b="1016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学生在考察过程中拍摄的植被景观照片与垂直自然带对应正确的是（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34535" cy="1237615"/>
            <wp:effectExtent l="0" t="0" r="18415" b="63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甲①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乙②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丙③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丁④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甲④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乙①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丙②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丁③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甲④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乙③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丙②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丁①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甲④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乙②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丙①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丁③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5536"/>
        <w:gridCol w:w="44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5536" w:type="dxa"/>
            <w:vAlign w:val="center"/>
          </w:tcPr>
          <w:p>
            <w:pPr>
              <w:pStyle w:val="4"/>
              <w:bidi w:val="0"/>
              <w:jc w:val="left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下图为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2021</w:t>
            </w:r>
            <w:r>
              <w:rPr>
                <w:rFonts w:ascii="楷体" w:hAnsi="楷体" w:eastAsia="楷体" w:cs="楷体"/>
                <w:color w:val="000000"/>
              </w:rPr>
              <w:t>年我国部分省（区、市）不同运输方式货运量及增速状况图（图中水路包括河运和海运）。完成下面小题。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15. </w:t>
            </w:r>
            <w:r>
              <w:rPr>
                <w:rFonts w:ascii="宋体" w:hAnsi="宋体" w:eastAsia="宋体" w:cs="宋体"/>
                <w:color w:val="000000"/>
              </w:rPr>
              <w:t>甲、乙、丙、丁对应正确的是（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  <w:p>
            <w:pPr>
              <w:pStyle w:val="13"/>
              <w:bidi w:val="0"/>
              <w:jc w:val="left"/>
            </w:pPr>
            <w:r>
              <w:t>A. 甲—重庆市</w:t>
            </w:r>
            <w:r>
              <w:tab/>
            </w:r>
            <w:r>
              <w:t>B. 乙—内蒙古</w:t>
            </w:r>
          </w:p>
          <w:p>
            <w:pPr>
              <w:pStyle w:val="13"/>
              <w:bidi w:val="0"/>
              <w:jc w:val="left"/>
            </w:pPr>
            <w:r>
              <w:t>C. 丙—青海省</w:t>
            </w:r>
            <w:r>
              <w:tab/>
            </w:r>
            <w:r>
              <w:t>D. 丁—浙江省</w:t>
            </w:r>
          </w:p>
        </w:tc>
        <w:tc>
          <w:tcPr>
            <w:tcW w:w="4426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2593975" cy="2211705"/>
                  <wp:effectExtent l="0" t="0" r="15875" b="17145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975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关于省（区、市）货运状况及其主要成因的叙述，正确的是（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广东货运量大，因经济发达</w:t>
      </w:r>
      <w:r>
        <w:tab/>
      </w:r>
      <w:r>
        <w:t>B. 云南货运量小，因地形崎岖</w:t>
      </w:r>
    </w:p>
    <w:p>
      <w:pPr>
        <w:pStyle w:val="13"/>
        <w:bidi w:val="0"/>
      </w:pPr>
      <w:r>
        <w:t>C. 吉林货运量负增长，因产业外迁多</w:t>
      </w:r>
      <w:r>
        <w:tab/>
      </w:r>
      <w:r>
        <w:t>D. 海南货运增量最大，因人口增长快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156"/>
        <w:gridCol w:w="58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4156" w:type="dxa"/>
            <w:vAlign w:val="center"/>
          </w:tcPr>
          <w:p>
            <w:pPr>
              <w:pStyle w:val="4"/>
              <w:bidi w:val="0"/>
              <w:jc w:val="left"/>
            </w:pPr>
            <w:r>
              <w:t>产城融合是指产业与城市融合发展。下图为某城市新工业园区空间结构规划图，该园区致力于打造创新服务、低碳宜居的产城融合新区。完成下面小题。</w:t>
            </w:r>
          </w:p>
        </w:tc>
        <w:tc>
          <w:tcPr>
            <w:tcW w:w="5806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3562350" cy="2066925"/>
                  <wp:effectExtent l="0" t="0" r="0" b="9525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宜居生活片区布局的合理性表现在（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 xml:space="preserve">①在园区内位置适宜，通勤便捷   </w:t>
      </w:r>
      <w:r>
        <w:rPr>
          <w:rFonts w:hint="eastAsia"/>
          <w:lang w:val="en-US" w:eastAsia="zh-CN"/>
        </w:rPr>
        <w:t xml:space="preserve"> </w:t>
      </w:r>
      <w:r>
        <w:t>②位于盛行风下风向，空气清新</w:t>
      </w:r>
    </w:p>
    <w:p>
      <w:pPr>
        <w:pStyle w:val="13"/>
        <w:bidi w:val="0"/>
      </w:pPr>
      <w:r>
        <w:t>③公共绿地面积广阔，环境优美    ④距离商业中心较近，购物便利</w:t>
      </w:r>
    </w:p>
    <w:p>
      <w:pPr>
        <w:pStyle w:val="13"/>
        <w:bidi w:val="0"/>
      </w:pPr>
      <w:r>
        <w:t>A. ①②</w:t>
      </w:r>
      <w:r>
        <w:tab/>
      </w:r>
      <w:r>
        <w:t>B. ②③</w:t>
      </w:r>
      <w:r>
        <w:tab/>
      </w:r>
      <w:r>
        <w:t>C. ③④</w:t>
      </w:r>
      <w:r>
        <w:tab/>
      </w:r>
      <w:r>
        <w:t>D. ①④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先进制造业片区适合发展的产业是（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纺织服装</w:t>
      </w:r>
      <w:r>
        <w:tab/>
      </w:r>
      <w:r>
        <w:t>B. 有色冶金</w:t>
      </w:r>
      <w:r>
        <w:tab/>
      </w:r>
      <w:r>
        <w:t>C. 生物医药</w:t>
      </w:r>
      <w:r>
        <w:tab/>
      </w:r>
      <w:r>
        <w:t>D. 食品加工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5046"/>
        <w:gridCol w:w="4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5046" w:type="dxa"/>
            <w:vAlign w:val="center"/>
          </w:tcPr>
          <w:p>
            <w:pPr>
              <w:pStyle w:val="4"/>
              <w:bidi w:val="0"/>
              <w:jc w:val="left"/>
              <w:rPr>
                <w:rFonts w:ascii="楷体" w:hAnsi="楷体" w:eastAsia="楷体" w:cs="楷体"/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下图为某年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楷体" w:hAnsi="楷体" w:eastAsia="楷体" w:cs="楷体"/>
                <w:color w:val="000000"/>
              </w:rPr>
              <w:t>月两日内气旋移动的路径图，图中等压线反映的是某测站附近第一天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楷体" w:hAnsi="楷体" w:eastAsia="楷体" w:cs="楷体"/>
                <w:color w:val="000000"/>
              </w:rPr>
              <w:t>时的海平面气压形势。该测站测得第一天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  <w:r>
              <w:rPr>
                <w:rFonts w:ascii="楷体" w:hAnsi="楷体" w:eastAsia="楷体" w:cs="楷体"/>
                <w:color w:val="000000"/>
              </w:rPr>
              <w:t>时、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  <w:r>
              <w:rPr>
                <w:rFonts w:ascii="楷体" w:hAnsi="楷体" w:eastAsia="楷体" w:cs="楷体"/>
                <w:color w:val="000000"/>
              </w:rPr>
              <w:t>时前后风向发生两次明显变化。完成下面小题。</w:t>
            </w:r>
          </w:p>
          <w:p>
            <w:pPr>
              <w:spacing w:line="360" w:lineRule="auto"/>
              <w:jc w:val="left"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color w:val="000000"/>
              </w:rPr>
              <w:t xml:space="preserve">19. </w:t>
            </w:r>
            <w:r>
              <w:rPr>
                <w:rFonts w:ascii="宋体" w:hAnsi="宋体" w:eastAsia="宋体" w:cs="宋体"/>
                <w:color w:val="000000"/>
              </w:rPr>
              <w:t>第一天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  <w:r>
              <w:rPr>
                <w:rFonts w:ascii="宋体" w:hAnsi="宋体" w:eastAsia="宋体" w:cs="宋体"/>
                <w:color w:val="000000"/>
              </w:rPr>
              <w:t>时前后，测站的风向由（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4916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3066415" cy="2213610"/>
                  <wp:effectExtent l="0" t="0" r="635" b="15240"/>
                  <wp:docPr id="100019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415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3"/>
        <w:bidi w:val="0"/>
        <w:rPr>
          <w:color w:val="000000"/>
        </w:rPr>
      </w:pPr>
      <w:r>
        <w:t>A. 西南变东北</w:t>
      </w:r>
      <w:r>
        <w:tab/>
      </w:r>
      <w:r>
        <w:t>B. 西南变西北</w:t>
      </w:r>
      <w:r>
        <w:rPr>
          <w:rFonts w:hint="eastAsia"/>
          <w:lang w:val="en-US" w:eastAsia="zh-CN"/>
        </w:rPr>
        <w:tab/>
      </w:r>
      <w:r>
        <w:t>C. 东北变东南</w:t>
      </w:r>
      <w:r>
        <w:tab/>
      </w:r>
      <w:r>
        <w:t>D. 东北变西南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第一天不同时间天气系统依次经过测站次序正确的是（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57700" cy="1688465"/>
            <wp:effectExtent l="0" t="0" r="0" b="698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④</w:t>
      </w:r>
    </w:p>
    <w:p>
      <w:pPr>
        <w:spacing w:line="360" w:lineRule="auto"/>
        <w:ind w:firstLine="420"/>
        <w:jc w:val="left"/>
        <w:textAlignment w:val="center"/>
        <w:rPr>
          <w:color w:val="000000"/>
          <w:vertAlign w:val="baseline"/>
        </w:rPr>
      </w:pPr>
      <w:r>
        <w:rPr>
          <w:rFonts w:ascii="楷体" w:hAnsi="楷体" w:eastAsia="楷体" w:cs="楷体"/>
          <w:color w:val="000000"/>
        </w:rPr>
        <w:t>下图为长江口简图，图中虚线表示沟槽或隆脊。研究人员测定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楷体" w:hAnsi="楷体" w:eastAsia="楷体" w:cs="楷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楷体" w:hAnsi="楷体" w:eastAsia="楷体" w:cs="楷体"/>
          <w:color w:val="000000"/>
        </w:rPr>
        <w:t>两点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楷体" w:hAnsi="楷体" w:eastAsia="楷体" w:cs="楷体"/>
          <w:color w:val="000000"/>
        </w:rPr>
        <w:t>月和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楷体" w:hAnsi="楷体" w:eastAsia="楷体" w:cs="楷体"/>
          <w:color w:val="000000"/>
        </w:rPr>
        <w:t>月的海面水体盐度；在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楷体" w:hAnsi="楷体" w:eastAsia="楷体" w:cs="楷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楷体" w:hAnsi="楷体" w:eastAsia="楷体" w:cs="楷体"/>
          <w:color w:val="000000"/>
        </w:rPr>
        <w:t>两地采集海底表层沉积物并测定年代，测得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楷体" w:hAnsi="楷体" w:eastAsia="楷体" w:cs="楷体"/>
          <w:color w:val="000000"/>
        </w:rPr>
        <w:t>地距今约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楷体" w:hAnsi="楷体" w:eastAsia="楷体" w:cs="楷体"/>
          <w:color w:val="000000"/>
        </w:rPr>
        <w:t>千年，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楷体" w:hAnsi="楷体" w:eastAsia="楷体" w:cs="楷体"/>
          <w:color w:val="000000"/>
        </w:rPr>
        <w:t>地为现代沉积。完成下面小题。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806"/>
        <w:gridCol w:w="5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806" w:type="dxa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21.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两点的海水盐度（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  <w:p>
            <w:pPr>
              <w:pStyle w:val="13"/>
              <w:bidi w:val="0"/>
            </w:pPr>
            <w:r>
              <w:t>A. 同季节M大于N</w:t>
            </w:r>
          </w:p>
          <w:p>
            <w:pPr>
              <w:pStyle w:val="13"/>
              <w:bidi w:val="0"/>
            </w:pPr>
            <w:r>
              <w:t>B. M夏季大于冬季</w:t>
            </w:r>
          </w:p>
          <w:p>
            <w:pPr>
              <w:pStyle w:val="13"/>
              <w:bidi w:val="0"/>
            </w:pPr>
            <w:r>
              <w:t>C. N冬夏盐度差更小</w:t>
            </w:r>
          </w:p>
          <w:p>
            <w:pPr>
              <w:pStyle w:val="13"/>
              <w:bidi w:val="0"/>
              <w:rPr>
                <w:color w:val="000000"/>
                <w:vertAlign w:val="baseline"/>
              </w:rPr>
            </w:pPr>
            <w:r>
              <w:t>D. N受径流影响更大</w:t>
            </w:r>
          </w:p>
        </w:tc>
        <w:tc>
          <w:tcPr>
            <w:tcW w:w="5156" w:type="dxa"/>
          </w:tcPr>
          <w:p>
            <w:pPr>
              <w:spacing w:line="360" w:lineRule="auto"/>
              <w:jc w:val="left"/>
              <w:textAlignment w:val="center"/>
              <w:rPr>
                <w:color w:val="000000"/>
                <w:vertAlign w:val="baseline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987675" cy="1757045"/>
                  <wp:effectExtent l="0" t="0" r="3175" b="14605"/>
                  <wp:docPr id="100023" name="图片 10002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两地的叙述，正确的是（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P地以侵蚀为主</w:t>
      </w:r>
      <w:r>
        <w:tab/>
      </w:r>
      <w:r>
        <w:rPr>
          <w:rFonts w:hint="eastAsia"/>
          <w:lang w:val="en-US" w:eastAsia="zh-CN"/>
        </w:rPr>
        <w:tab/>
      </w:r>
      <w:r>
        <w:t>B. Q地以侵蚀为主</w:t>
      </w:r>
    </w:p>
    <w:p>
      <w:pPr>
        <w:pStyle w:val="13"/>
        <w:bidi w:val="0"/>
      </w:pPr>
      <w:r>
        <w:t>C. P地位于隆脊上</w:t>
      </w:r>
      <w:r>
        <w:tab/>
      </w:r>
      <w:r>
        <w:rPr>
          <w:rFonts w:hint="eastAsia"/>
          <w:lang w:val="en-US" w:eastAsia="zh-CN"/>
        </w:rPr>
        <w:tab/>
      </w:r>
      <w:r>
        <w:t>D. Q地位于沟槽中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发育水下沟槽的动力最可能来自（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潮流</w:t>
      </w:r>
      <w:r>
        <w:tab/>
      </w:r>
      <w:r>
        <w:t>B. 风浪</w:t>
      </w:r>
      <w:r>
        <w:tab/>
      </w:r>
      <w:r>
        <w:t>C. 上升流</w:t>
      </w:r>
      <w:r>
        <w:tab/>
      </w:r>
      <w:r>
        <w:t>D. 温度差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某天文爱好者测定了当地日出地方时和晨昏线年变化。下图为该地日出地方时年变化曲线图。据此完成下面小题。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77490" cy="1760855"/>
            <wp:effectExtent l="0" t="0" r="3810" b="1079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若测得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值正好是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值的两倍，则该地年内日出地方时差（单位：小时）最大值为（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3</w:t>
      </w:r>
      <w:r>
        <w:tab/>
      </w:r>
      <w:r>
        <w:t>B. 4</w:t>
      </w:r>
      <w:r>
        <w:tab/>
      </w:r>
      <w:r>
        <w:t>C. 6</w:t>
      </w:r>
      <w:r>
        <w:tab/>
      </w:r>
      <w:r>
        <w:t>D. 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期间过该地晨线作顺时针方向转动，则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日该爱好者在当地可能观测到（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48175" cy="115252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bidi w:val="0"/>
      </w:pPr>
      <w:r>
        <w:t>A. ①</w:t>
      </w:r>
      <w:r>
        <w:tab/>
      </w:r>
      <w:r>
        <w:t>B. ②</w:t>
      </w:r>
      <w:r>
        <w:tab/>
      </w:r>
      <w:r>
        <w:t>C. ③</w:t>
      </w:r>
      <w:r>
        <w:tab/>
      </w:r>
      <w:r>
        <w:t>D. ④</w:t>
      </w:r>
    </w:p>
    <w:p>
      <w:r>
        <w:br w:type="page"/>
      </w:r>
    </w:p>
    <w:p>
      <w:pPr>
        <w:pStyle w:val="17"/>
        <w:bidi w:val="0"/>
      </w:pPr>
      <w:r>
        <w:t>二、非选择题（本大题共3小题，共50分）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eastAsia="zh-CN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阅读材料，完成下列问题。</w:t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15分</w:t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）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981"/>
        <w:gridCol w:w="49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981" w:type="dxa"/>
          </w:tcPr>
          <w:p>
            <w:pPr>
              <w:pStyle w:val="4"/>
              <w:bidi w:val="0"/>
              <w:rPr>
                <w:rFonts w:ascii="宋体" w:hAnsi="宋体" w:eastAsia="宋体" w:cs="宋体"/>
                <w:color w:val="000000"/>
                <w:vertAlign w:val="baseline"/>
              </w:rPr>
            </w:pPr>
            <w:r>
              <w:rPr>
                <w:rFonts w:ascii="楷体" w:hAnsi="楷体" w:eastAsia="楷体" w:cs="楷体"/>
                <w:color w:val="000000"/>
              </w:rPr>
              <w:t>材料一：福建以山地和丘陵为主，平原只占总面积的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10%</w:t>
            </w:r>
            <w:r>
              <w:rPr>
                <w:rFonts w:ascii="楷体" w:hAnsi="楷体" w:eastAsia="楷体" w:cs="楷体"/>
                <w:color w:val="000000"/>
              </w:rPr>
              <w:t>，主要为河谷平原和河流下游冲积平原，是人口和产业的集中分布区，人地矛盾突出。该省是我国的多雨区，降水集中在春夏两季。该省是海洋大省，其海岸为构造下沉式海岸，岸线曲折，岛屿众多且紧靠大陆分布。福建海域属大陆架浅海，渔场面积广阔。下图为福建省略图。</w:t>
            </w:r>
          </w:p>
        </w:tc>
        <w:tc>
          <w:tcPr>
            <w:tcW w:w="4981" w:type="dxa"/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vertAlign w:val="baseline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895600" cy="2705100"/>
                  <wp:effectExtent l="0" t="0" r="0" b="0"/>
                  <wp:docPr id="79033880" name="图片 7903388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33880" name="图片 79033880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bidi w:val="0"/>
      </w:pPr>
      <w:r>
        <w:t>材料二：福建是我国水果生产大省，主要在山地和丘陵的坡地栽种水果，易引发水土流失，故非常重视水土保持。</w:t>
      </w:r>
    </w:p>
    <w:p>
      <w:pPr>
        <w:bidi w:val="0"/>
        <w:rPr>
          <w:rFonts w:hint="eastAsia"/>
          <w:lang w:eastAsia="zh-CN"/>
        </w:rPr>
      </w:pPr>
      <w:r>
        <w:t>（1）福建发展风电比水电更具优势。试分析修建水库发展水电的不利条件和发展海上风电的有利条件。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bidi w:val="0"/>
        <w:rPr>
          <w:rFonts w:hint="eastAsia"/>
          <w:lang w:eastAsia="zh-CN"/>
        </w:rPr>
      </w:pPr>
      <w:r>
        <w:t>（2）甲渔场是福建的重要渔场，分析该渔场的自然优势。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bidi w:val="0"/>
        <w:rPr>
          <w:rFonts w:hint="eastAsia"/>
          <w:lang w:eastAsia="zh-CN"/>
        </w:rPr>
      </w:pPr>
      <w:r>
        <w:t>（3）说出福建省果树栽种过程中易引发水土流失的原因。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阅读材料，完成下列问题。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15分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材料一：喀麦隆位于非洲中西部，图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楷体" w:hAnsi="楷体" w:eastAsia="楷体" w:cs="楷体"/>
          <w:color w:val="000000"/>
        </w:rPr>
        <w:t>为该国简图，图中甲、乙两地自然环境迥异。该国金矿主要分布于中部造山带，受断裂带控制。其中丙矿区基岩主要由花岗岩构成，金矿存在于侵入岩脉和接触带中。图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楷体" w:hAnsi="楷体" w:eastAsia="楷体" w:cs="楷体"/>
          <w:color w:val="000000"/>
        </w:rPr>
        <w:t>为丙矿区地质剖面示意图。图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楷体" w:hAnsi="楷体" w:eastAsia="楷体" w:cs="楷体"/>
          <w:color w:val="000000"/>
        </w:rPr>
        <w:t>为丙矿区金矿形成过程图。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2752725"/>
            <wp:effectExtent l="0" t="0" r="0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drawing>
          <wp:inline distT="0" distB="0" distL="114300" distR="114300">
            <wp:extent cx="2876550" cy="25336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材料二：由我国公司承建的克里比港附近海岸有独特的“瀑布入海”景观，河口水面高于海平面约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楷体" w:hAnsi="楷体" w:eastAsia="楷体" w:cs="楷体"/>
          <w:color w:val="000000"/>
        </w:rPr>
        <w:t>米。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图中乙地自然带为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。从降水特征角度，分析甲地地带性植被的主要特点。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写出图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中①、②、③对应的内力作用。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简述克里比特殊的海岸地形对港口建设的有利和不利影响。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阅读材料，完成下列问题。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材料：每年春季，我国大陆仍受逐渐减弱的亚洲高压控制。</w:t>
      </w:r>
      <w:r>
        <w:rPr>
          <w:rFonts w:ascii="Times New Roman" w:hAnsi="Times New Roman" w:eastAsia="Times New Roman" w:cs="Times New Roman"/>
          <w:color w:val="000000"/>
        </w:rPr>
        <w:t>4—5</w:t>
      </w:r>
      <w:r>
        <w:rPr>
          <w:rFonts w:ascii="楷体" w:hAnsi="楷体" w:eastAsia="楷体" w:cs="楷体"/>
          <w:color w:val="000000"/>
        </w:rPr>
        <w:t>月，黄海北部海面常出现小型冷气流辐散中心。洞庭湖流域是水稻种植重要地区，有的年份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楷体" w:hAnsi="楷体" w:eastAsia="楷体" w:cs="楷体"/>
          <w:color w:val="000000"/>
        </w:rPr>
        <w:t>月就会提前受副高西侧气流影响。早稻田间育秧要求</w:t>
      </w:r>
      <w:r>
        <w:rPr>
          <w:rFonts w:ascii="Times New Roman" w:hAnsi="Times New Roman" w:eastAsia="Times New Roman" w:cs="Times New Roman"/>
          <w:color w:val="000000"/>
        </w:rPr>
        <w:t>3—5</w:t>
      </w:r>
      <w:r>
        <w:rPr>
          <w:rFonts w:ascii="楷体" w:hAnsi="楷体" w:eastAsia="楷体" w:cs="楷体"/>
          <w:color w:val="000000"/>
        </w:rPr>
        <w:t>日连续晴朗且气温大于</w:t>
      </w:r>
      <w:r>
        <w:rPr>
          <w:rFonts w:ascii="Times New Roman" w:hAnsi="Times New Roman" w:eastAsia="Times New Roman" w:cs="Times New Roman"/>
          <w:color w:val="000000"/>
        </w:rPr>
        <w:t>10℃</w:t>
      </w:r>
      <w:r>
        <w:rPr>
          <w:rFonts w:ascii="楷体" w:hAnsi="楷体" w:eastAsia="楷体" w:cs="楷体"/>
          <w:color w:val="000000"/>
        </w:rPr>
        <w:t>天气，若遇天气不好，会造成烂秧。图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楷体" w:hAnsi="楷体" w:eastAsia="楷体" w:cs="楷体"/>
          <w:color w:val="000000"/>
        </w:rPr>
        <w:t>为我国某区域略图。图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楷体" w:hAnsi="楷体" w:eastAsia="楷体" w:cs="楷体"/>
          <w:color w:val="000000"/>
        </w:rPr>
        <w:t>为单、双季稻投入产出对比图。图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楷体" w:hAnsi="楷体" w:eastAsia="楷体" w:cs="楷体"/>
          <w:color w:val="000000"/>
        </w:rPr>
        <w:t>为单、双季稻生长期差异图。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22190" cy="2416175"/>
            <wp:effectExtent l="0" t="0" r="16510" b="317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简述造成洞庭湖流域早稻烂秧的天气特征，并指出相应的天气系统。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月到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月，图示内陆地区气温升高速度比沿海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，从海陆位置和天气角度分析两地差异的成因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甲地气温年较差较相邻东西两侧大，从地形和季风角度简析其成因。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长江中下游地区存在单季稻和双季稻两种种植方式，你认为哪种方式更好？请阐述理由。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仓耳今楷02-6763 W01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/>
      <w:jc w:val="center"/>
      <w:rPr>
        <w:rFonts w:hint="default" w:eastAsia="宋体"/>
        <w:color w:val="auto"/>
        <w:sz w:val="20"/>
        <w:szCs w:val="20"/>
        <w:highlight w:val="none"/>
        <w:shd w:val="clear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w3J9bBAgAA1g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CcNyfW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color w:val="auto"/>
        <w:sz w:val="20"/>
        <w:szCs w:val="20"/>
        <w:highlight w:val="none"/>
        <w:shd w:val="clear"/>
      </w:rPr>
      <w:pict>
        <v:shape id="_x0000_s4098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auto"/>
        <w:sz w:val="20"/>
        <w:szCs w:val="20"/>
        <w:highlight w:val="none"/>
        <w:shd w:val="clea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val="en-US" w:eastAsia="zh-CN"/>
      </w:rPr>
    </w:pPr>
    <w:r>
      <w:rPr>
        <w:sz w:val="18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5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1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 w:val="1"/>
  <w:embedSystemFonts/>
  <w:bordersDoNotSurroundHeader w:val="1"/>
  <w:bordersDoNotSurroundFooter w:val="1"/>
  <w:attachedTemplate r:id="rId1"/>
  <w:documentProtection w:enforcement="0"/>
  <w:defaultTabStop w:val="559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M2Q1OGRmNDEwODQwZDFkZjY2MTgzYTVjMWRlYmIifQ=="/>
  </w:docVars>
  <w:rsids>
    <w:rsidRoot w:val="6A635CC1"/>
    <w:rsid w:val="00271769"/>
    <w:rsid w:val="02125874"/>
    <w:rsid w:val="02511125"/>
    <w:rsid w:val="02EF11E0"/>
    <w:rsid w:val="0308532E"/>
    <w:rsid w:val="03314D1D"/>
    <w:rsid w:val="0351647B"/>
    <w:rsid w:val="03823875"/>
    <w:rsid w:val="043517C8"/>
    <w:rsid w:val="05E07B33"/>
    <w:rsid w:val="06606BAA"/>
    <w:rsid w:val="085665DD"/>
    <w:rsid w:val="08F55C55"/>
    <w:rsid w:val="09795ED8"/>
    <w:rsid w:val="0A5719F4"/>
    <w:rsid w:val="0BF710B6"/>
    <w:rsid w:val="0CA27F6D"/>
    <w:rsid w:val="0DF235C6"/>
    <w:rsid w:val="117A1FB8"/>
    <w:rsid w:val="13560820"/>
    <w:rsid w:val="14245808"/>
    <w:rsid w:val="1425661F"/>
    <w:rsid w:val="151051AD"/>
    <w:rsid w:val="151505A6"/>
    <w:rsid w:val="15651EC7"/>
    <w:rsid w:val="15DC4AEB"/>
    <w:rsid w:val="16F77687"/>
    <w:rsid w:val="17AD6705"/>
    <w:rsid w:val="18627B26"/>
    <w:rsid w:val="19792817"/>
    <w:rsid w:val="19A726F3"/>
    <w:rsid w:val="1AD414AE"/>
    <w:rsid w:val="1B134E31"/>
    <w:rsid w:val="1B2B697D"/>
    <w:rsid w:val="1BEF4845"/>
    <w:rsid w:val="1C4A593A"/>
    <w:rsid w:val="1C7424BB"/>
    <w:rsid w:val="1CF850DA"/>
    <w:rsid w:val="1E311151"/>
    <w:rsid w:val="1F413102"/>
    <w:rsid w:val="1F822FAC"/>
    <w:rsid w:val="1F915A1E"/>
    <w:rsid w:val="1FC35144"/>
    <w:rsid w:val="21DF0DA7"/>
    <w:rsid w:val="21FB1FC8"/>
    <w:rsid w:val="22861EE6"/>
    <w:rsid w:val="23FE3C48"/>
    <w:rsid w:val="244C6AA5"/>
    <w:rsid w:val="24817E00"/>
    <w:rsid w:val="24DF3003"/>
    <w:rsid w:val="258A03E5"/>
    <w:rsid w:val="284D302B"/>
    <w:rsid w:val="286046C0"/>
    <w:rsid w:val="290D009F"/>
    <w:rsid w:val="29225C20"/>
    <w:rsid w:val="2A952A67"/>
    <w:rsid w:val="2B405F6E"/>
    <w:rsid w:val="2CFE1C64"/>
    <w:rsid w:val="2D6362A8"/>
    <w:rsid w:val="2DBC0049"/>
    <w:rsid w:val="2E8C25FF"/>
    <w:rsid w:val="2E991DFC"/>
    <w:rsid w:val="2FD92D9A"/>
    <w:rsid w:val="307D027D"/>
    <w:rsid w:val="326F5A60"/>
    <w:rsid w:val="331C222E"/>
    <w:rsid w:val="33EC3729"/>
    <w:rsid w:val="34446172"/>
    <w:rsid w:val="35A94E4B"/>
    <w:rsid w:val="35B4432A"/>
    <w:rsid w:val="37664296"/>
    <w:rsid w:val="38415FDC"/>
    <w:rsid w:val="396B39B6"/>
    <w:rsid w:val="3A260894"/>
    <w:rsid w:val="3A475A45"/>
    <w:rsid w:val="3BF24643"/>
    <w:rsid w:val="3C9C799F"/>
    <w:rsid w:val="3EB137F4"/>
    <w:rsid w:val="3ED021CA"/>
    <w:rsid w:val="407F713A"/>
    <w:rsid w:val="40FA1332"/>
    <w:rsid w:val="43931DB8"/>
    <w:rsid w:val="43E56550"/>
    <w:rsid w:val="4434679C"/>
    <w:rsid w:val="445C3320"/>
    <w:rsid w:val="45421516"/>
    <w:rsid w:val="457809EB"/>
    <w:rsid w:val="46D54976"/>
    <w:rsid w:val="474B65C4"/>
    <w:rsid w:val="476139C9"/>
    <w:rsid w:val="47A540B8"/>
    <w:rsid w:val="47C94F01"/>
    <w:rsid w:val="48232B17"/>
    <w:rsid w:val="48261766"/>
    <w:rsid w:val="48B91CF5"/>
    <w:rsid w:val="49335181"/>
    <w:rsid w:val="495C6E3B"/>
    <w:rsid w:val="499F46D9"/>
    <w:rsid w:val="4A0B5F87"/>
    <w:rsid w:val="4A4534F8"/>
    <w:rsid w:val="4B240D58"/>
    <w:rsid w:val="4B316775"/>
    <w:rsid w:val="4C1F27D1"/>
    <w:rsid w:val="4C712B5E"/>
    <w:rsid w:val="4C7D7706"/>
    <w:rsid w:val="4CE25BB7"/>
    <w:rsid w:val="4D0D48C2"/>
    <w:rsid w:val="4D4114BC"/>
    <w:rsid w:val="507C2A18"/>
    <w:rsid w:val="509760BC"/>
    <w:rsid w:val="528F513F"/>
    <w:rsid w:val="52907E88"/>
    <w:rsid w:val="530D4FE1"/>
    <w:rsid w:val="535237B6"/>
    <w:rsid w:val="540703D3"/>
    <w:rsid w:val="54715AFF"/>
    <w:rsid w:val="54982C54"/>
    <w:rsid w:val="553C21CE"/>
    <w:rsid w:val="55A9315C"/>
    <w:rsid w:val="5615572F"/>
    <w:rsid w:val="5772462D"/>
    <w:rsid w:val="584032C1"/>
    <w:rsid w:val="5A6428FD"/>
    <w:rsid w:val="5B3F3078"/>
    <w:rsid w:val="5B9104C7"/>
    <w:rsid w:val="5C2F6C8E"/>
    <w:rsid w:val="5CE47FB1"/>
    <w:rsid w:val="5F1B3002"/>
    <w:rsid w:val="5FAC7002"/>
    <w:rsid w:val="60BE4D86"/>
    <w:rsid w:val="60C1494C"/>
    <w:rsid w:val="61B1667A"/>
    <w:rsid w:val="623161EC"/>
    <w:rsid w:val="62AA49F4"/>
    <w:rsid w:val="62D97141"/>
    <w:rsid w:val="62E50DCE"/>
    <w:rsid w:val="65D2447B"/>
    <w:rsid w:val="65DA7B27"/>
    <w:rsid w:val="66D37748"/>
    <w:rsid w:val="67EE3F38"/>
    <w:rsid w:val="68BF65E6"/>
    <w:rsid w:val="68F7287C"/>
    <w:rsid w:val="69761282"/>
    <w:rsid w:val="6A635CC1"/>
    <w:rsid w:val="6A727EA8"/>
    <w:rsid w:val="6AC53A8A"/>
    <w:rsid w:val="6C4F025D"/>
    <w:rsid w:val="6EF130D7"/>
    <w:rsid w:val="6F802D90"/>
    <w:rsid w:val="6F896C52"/>
    <w:rsid w:val="6FBF058B"/>
    <w:rsid w:val="70493C15"/>
    <w:rsid w:val="70D57E48"/>
    <w:rsid w:val="711E7495"/>
    <w:rsid w:val="71533BDA"/>
    <w:rsid w:val="718C5BAF"/>
    <w:rsid w:val="73C81496"/>
    <w:rsid w:val="74BD7729"/>
    <w:rsid w:val="767859D3"/>
    <w:rsid w:val="76BF3A84"/>
    <w:rsid w:val="776D1464"/>
    <w:rsid w:val="777C7BE6"/>
    <w:rsid w:val="786A5025"/>
    <w:rsid w:val="79F44131"/>
    <w:rsid w:val="7A4B208E"/>
    <w:rsid w:val="7B5B4ACF"/>
    <w:rsid w:val="7B6D01CD"/>
    <w:rsid w:val="7BB70DC8"/>
    <w:rsid w:val="7C402716"/>
    <w:rsid w:val="7D157D55"/>
    <w:rsid w:val="7D91669E"/>
    <w:rsid w:val="7DF62E4B"/>
    <w:rsid w:val="7F8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8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center"/>
      <w:outlineLvl w:val="0"/>
    </w:pPr>
    <w:rPr>
      <w:rFonts w:ascii="Arial" w:hAnsi="Arial"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0"/>
    <w:pPr>
      <w:kinsoku/>
      <w:overflowPunct w:val="0"/>
      <w:spacing w:line="360" w:lineRule="auto"/>
      <w:ind w:firstLine="562" w:firstLineChars="200"/>
    </w:pPr>
    <w:rPr>
      <w:rFonts w:eastAsia="楷体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4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Arial" w:hAnsi="Arial" w:eastAsia="宋体"/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">
    <w:name w:val="选项"/>
    <w:basedOn w:val="1"/>
    <w:qFormat/>
    <w:uiPriority w:val="0"/>
    <w:pPr>
      <w:widowControl w:val="0"/>
      <w:shd w:val="clear" w:color="auto" w:fill="auto"/>
      <w:tabs>
        <w:tab w:val="left" w:pos="263"/>
        <w:tab w:val="left" w:pos="2573"/>
        <w:tab w:val="left" w:pos="5093"/>
        <w:tab w:val="left" w:pos="7613"/>
      </w:tabs>
      <w:kinsoku/>
      <w:autoSpaceDE/>
      <w:autoSpaceDN/>
      <w:adjustRightInd w:val="0"/>
      <w:snapToGrid w:val="0"/>
      <w:spacing w:after="0" w:line="360" w:lineRule="auto"/>
      <w:ind w:left="612" w:hanging="306"/>
      <w:textAlignment w:val="center"/>
    </w:pPr>
    <w:rPr>
      <w:rFonts w:cs="Times New Roman"/>
      <w:snapToGrid/>
      <w:kern w:val="2"/>
      <w:szCs w:val="20"/>
      <w:lang w:eastAsia="zh-CN"/>
    </w:rPr>
  </w:style>
  <w:style w:type="character" w:customStyle="1" w:styleId="14">
    <w:name w:val="正文文本 Char"/>
    <w:link w:val="4"/>
    <w:qFormat/>
    <w:uiPriority w:val="0"/>
    <w:rPr>
      <w:rFonts w:eastAsia="楷体"/>
      <w:sz w:val="24"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No Spacing"/>
    <w:qFormat/>
    <w:uiPriority w:val="0"/>
    <w:rPr>
      <w:rFonts w:ascii="NEU-BZ-S92" w:hAnsi="NEU-BZ-S92" w:eastAsia="方正书宋_GBK" w:cs="Times New Roman"/>
      <w:color w:val="000000"/>
      <w:sz w:val="18"/>
      <w:szCs w:val="22"/>
      <w:lang w:val="en-US" w:eastAsia="zh-CN" w:bidi="ar-SA"/>
    </w:rPr>
  </w:style>
  <w:style w:type="paragraph" w:customStyle="1" w:styleId="17">
    <w:name w:val="题型标题"/>
    <w:basedOn w:val="1"/>
    <w:qFormat/>
    <w:uiPriority w:val="0"/>
    <w:pPr>
      <w:wordWrap w:val="0"/>
      <w:spacing w:line="240" w:lineRule="auto"/>
    </w:pPr>
    <w:rPr>
      <w:rFonts w:hint="eastAsia" w:ascii="黑体" w:hAnsi="黑体" w:eastAsia="黑体" w:cs="黑体"/>
      <w:sz w:val="28"/>
      <w:szCs w:val="20"/>
    </w:rPr>
  </w:style>
  <w:style w:type="paragraph" w:customStyle="1" w:styleId="18">
    <w:name w:val="考试名称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/>
      <w:sz w:val="36"/>
      <w:szCs w:val="28"/>
      <w:lang w:eastAsia="zh-CN"/>
    </w:rPr>
  </w:style>
  <w:style w:type="paragraph" w:customStyle="1" w:styleId="19">
    <w:name w:val="科目名称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黑体" w:hAnsi="黑体" w:eastAsia="黑体" w:cs="黑体"/>
      <w:sz w:val="48"/>
      <w:szCs w:val="40"/>
      <w:lang w:eastAsia="zh-CN"/>
    </w:rPr>
  </w:style>
  <w:style w:type="paragraph" w:customStyle="1" w:styleId="20">
    <w:name w:val="注意事项内容"/>
    <w:basedOn w:val="1"/>
    <w:qFormat/>
    <w:uiPriority w:val="0"/>
    <w:pPr>
      <w:spacing w:beforeLines="0" w:afterLines="0" w:line="240" w:lineRule="auto"/>
      <w:ind w:firstLine="560" w:firstLineChars="200"/>
    </w:pPr>
    <w:rPr>
      <w:rFonts w:hint="eastAsia" w:ascii="楷体" w:hAnsi="楷体" w:eastAsia="楷体" w:cs="楷体"/>
      <w:sz w:val="28"/>
      <w:szCs w:val="22"/>
      <w:lang w:eastAsia="zh-CN"/>
    </w:rPr>
  </w:style>
  <w:style w:type="paragraph" w:customStyle="1" w:styleId="21">
    <w:name w:val="第几卷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方正小标宋简体" w:hAnsi="方正小标宋简体" w:eastAsia="方正小标宋简体" w:cs="方正小标宋简体"/>
      <w:sz w:val="32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edy_02\Desktop\BaiduSyncdisk\&#22320;&#29702;\&#35797;&#21367;\&#35797;&#21367;&#27169;&#26495;&#65288;A4&#32440;&#65289;_&#22235;&#21495;&#23383;&#20307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试卷模板（A4纸）_四号字体.dotx</Template>
  <Pages>1</Pages>
  <Words>246</Words>
  <Characters>258</Characters>
  <Lines>0</Lines>
  <Paragraphs>0</Paragraphs>
  <TotalTime>2</TotalTime>
  <ScaleCrop>false</ScaleCrop>
  <LinksUpToDate>false</LinksUpToDate>
  <CharactersWithSpaces>262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2026-05-09T01:34:00Z</dcterms:created>
  <dc:creator>Deledy_02</dc:creator>
  <cp:lastModifiedBy>Deledy_02</cp:lastModifiedBy>
  <dcterms:modified xsi:type="dcterms:W3CDTF">2026-05-09T01:54:10Z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DA4B24ADD6044C228B8536EDE2BEE97A</vt:lpwstr>
  </property>
</Properties>
</file>