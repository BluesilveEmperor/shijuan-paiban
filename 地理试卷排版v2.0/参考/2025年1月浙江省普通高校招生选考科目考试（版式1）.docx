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  <w:bidi w:val="0"/>
        <w:rPr>
          <w:rFonts w:hint="eastAsia"/>
          <w:lang w:val="en-US" w:eastAsia="zh-CN"/>
        </w:rPr>
      </w:pPr>
      <w:bookmarkStart w:id="0" w:name="_bookmark1"/>
      <w:bookmarkEnd w:id="0"/>
      <w:r>
        <w:rPr>
          <w:rFonts w:hint="eastAsia"/>
          <w:lang w:val="en-US" w:eastAsia="zh-CN"/>
        </w:rPr>
        <w:t>2025年1月浙江省普通高校招生选考科目考试</w:t>
      </w:r>
    </w:p>
    <w:p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地理</w:t>
      </w:r>
    </w:p>
    <w:p>
      <w:pPr>
        <w:pStyle w:val="17"/>
        <w:bidi w:val="0"/>
        <w:rPr>
          <w:rFonts w:hint="eastAsia" w:eastAsia="黑体"/>
          <w:lang w:eastAsia="zh-CN"/>
        </w:rPr>
      </w:pPr>
      <w:r>
        <w:t>一、单选题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每题2分，共50分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碳中和背景下，发展海上风电成为全球共识。各国政府对海上风电产业，往往通过政策激励和引领，不断提高其经济性，实现快速发展。2021年我国海上风电新增装机容量位居世界第一。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</w:t>
      </w:r>
      <w:r>
        <w:t>。</w:t>
      </w:r>
    </w:p>
    <w:p>
      <w:pPr>
        <w:bidi w:val="0"/>
      </w:pPr>
      <w:r>
        <w:t>1．近年来，我国海上风电装机容量快速增长的主要原因是（   ）</w:t>
      </w:r>
    </w:p>
    <w:p>
      <w:pPr>
        <w:pStyle w:val="13"/>
        <w:bidi w:val="0"/>
      </w:pPr>
      <w:r>
        <w:t>A．风能清洁</w:t>
      </w:r>
      <w:r>
        <w:tab/>
      </w:r>
      <w:r>
        <w:t>B．国家政策支持</w:t>
      </w:r>
      <w:r>
        <w:tab/>
      </w:r>
      <w:r>
        <w:t>C．风能可再生</w:t>
      </w:r>
      <w:r>
        <w:tab/>
      </w:r>
      <w:r>
        <w:t>D．市场需求增加</w:t>
      </w:r>
    </w:p>
    <w:p>
      <w:pPr>
        <w:bidi w:val="0"/>
      </w:pPr>
      <w:r>
        <w:t>2．海上风电在我国总发电量中占比低，是因为（   ）</w:t>
      </w:r>
    </w:p>
    <w:p>
      <w:pPr>
        <w:pStyle w:val="13"/>
        <w:bidi w:val="0"/>
      </w:pPr>
      <w:r>
        <w:t>①产业发展起步晚②海上可利用空间小③能源消费总量大④海上风能资源匮乏</w:t>
      </w:r>
    </w:p>
    <w:p>
      <w:pPr>
        <w:pStyle w:val="13"/>
        <w:bidi w:val="0"/>
      </w:pPr>
      <w:r>
        <w:t>A．①③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D．②④</w:t>
      </w: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4"/>
        <w:bidi w:val="0"/>
      </w:pPr>
      <w:r>
        <w:t>下图为某地地质剖面图，图中出露岩层经历了晚古生代的泥盆纪、石炭纪、二叠纪和中生代的三叠纪、侏罗纪、白垩纪等地质时期的变迁。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</w:t>
      </w:r>
      <w:r>
        <w:t>。</w:t>
      </w:r>
    </w:p>
    <w:p>
      <w:pPr>
        <w:pStyle w:val="13"/>
        <w:bidi w:val="0"/>
        <w:jc w:val="center"/>
      </w:pPr>
      <w:r>
        <w:drawing>
          <wp:inline distT="0" distB="0" distL="114300" distR="114300">
            <wp:extent cx="2422525" cy="2576830"/>
            <wp:effectExtent l="0" t="0" r="15875" b="13970"/>
            <wp:docPr id="100003" name="图片 100003" descr="@@@2afa77b1f1cf40609936e27bbbd9c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fa77b1f1cf40609936e27bbbd9cda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3．图示石灰岩形成时期（   ）</w:t>
      </w:r>
    </w:p>
    <w:p>
      <w:pPr>
        <w:pStyle w:val="13"/>
        <w:bidi w:val="0"/>
      </w:pPr>
      <w:r>
        <w:t>A．爬行动物盛行</w:t>
      </w:r>
      <w:r>
        <w:tab/>
      </w:r>
      <w:r>
        <w:t>B．被子植物兴盛</w:t>
      </w:r>
      <w:r>
        <w:rPr>
          <w:rFonts w:hint="eastAsia"/>
          <w:lang w:val="en-US" w:eastAsia="zh-CN"/>
        </w:rPr>
        <w:tab/>
      </w:r>
      <w:r>
        <w:t>C．蕨类植物繁盛</w:t>
      </w:r>
      <w:r>
        <w:tab/>
      </w:r>
      <w:r>
        <w:t>D．三叶虫开始出现</w:t>
      </w:r>
    </w:p>
    <w:p>
      <w:pPr>
        <w:bidi w:val="0"/>
      </w:pPr>
      <w:r>
        <w:t>4．图中未知岩层可能是（   ）</w:t>
      </w:r>
    </w:p>
    <w:p>
      <w:pPr>
        <w:pStyle w:val="13"/>
        <w:shd w:val="clear" w:color="auto" w:fill="auto"/>
        <w:bidi w:val="0"/>
      </w:pPr>
      <w:r>
        <w:t>A．泥盆纪砂砾岩</w:t>
      </w:r>
      <w:r>
        <w:tab/>
      </w:r>
      <w:r>
        <w:t>B．石炭纪粉砂岩</w:t>
      </w:r>
      <w:r>
        <w:rPr>
          <w:rFonts w:hint="eastAsia"/>
          <w:lang w:val="en-US" w:eastAsia="zh-CN"/>
        </w:rPr>
        <w:tab/>
      </w:r>
      <w:r>
        <w:t>C．二叠纪砂页岩</w:t>
      </w:r>
      <w:r>
        <w:tab/>
      </w:r>
      <w:r>
        <w:t>D．侏罗纪花岗岩</w:t>
      </w:r>
    </w:p>
    <w:p>
      <w:pPr>
        <w:pStyle w:val="4"/>
        <w:bidi w:val="0"/>
      </w:pPr>
      <w:r>
        <w:t>马铃薯具有耐旱、耐寒和耐瘠的习性。将马铃薯列为主粮有利于保障我国粮食安全。下表为2021年世界部分国家马铃薯单产比较表。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tbl>
      <w:tblPr>
        <w:tblStyle w:val="10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13"/>
        <w:gridCol w:w="1159"/>
        <w:gridCol w:w="1159"/>
        <w:gridCol w:w="877"/>
        <w:gridCol w:w="1159"/>
        <w:gridCol w:w="877"/>
        <w:gridCol w:w="877"/>
        <w:gridCol w:w="14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国家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科威特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新西兰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美国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爱尔兰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德国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中国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世界平均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20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单产（吨/公顷）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51.9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50.8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49.1</w:t>
            </w:r>
          </w:p>
        </w:tc>
        <w:tc>
          <w:tcPr>
            <w:tcW w:w="5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45.6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43.8</w:t>
            </w:r>
          </w:p>
        </w:tc>
        <w:tc>
          <w:tcPr>
            <w:tcW w:w="43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16.3</w:t>
            </w:r>
          </w:p>
        </w:tc>
        <w:tc>
          <w:tcPr>
            <w:tcW w:w="73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center"/>
              <w:textAlignment w:val="baseline"/>
            </w:pPr>
            <w:r>
              <w:t>20.7</w:t>
            </w:r>
          </w:p>
        </w:tc>
      </w:tr>
    </w:tbl>
    <w:p>
      <w:pPr>
        <w:bidi w:val="0"/>
      </w:pPr>
      <w:r>
        <w:t>5．为提高我国马铃薯单产，下列因素中贡献最大的是（   ）</w:t>
      </w:r>
    </w:p>
    <w:p>
      <w:pPr>
        <w:pStyle w:val="13"/>
        <w:bidi w:val="0"/>
      </w:pPr>
      <w:r>
        <w:t>A．科学技术</w:t>
      </w:r>
      <w:r>
        <w:tab/>
      </w:r>
      <w:r>
        <w:t>B．播种面积</w:t>
      </w:r>
      <w:r>
        <w:tab/>
      </w:r>
      <w:r>
        <w:t>C．劳动力数量</w:t>
      </w:r>
      <w:r>
        <w:tab/>
      </w:r>
      <w:r>
        <w:t>D．复种指数</w:t>
      </w:r>
    </w:p>
    <w:p>
      <w:pPr>
        <w:bidi w:val="0"/>
      </w:pPr>
      <w:r>
        <w:t>6．未来马铃薯在保障我国粮食安全方面可以发挥重要作用，原因是（   ）</w:t>
      </w:r>
    </w:p>
    <w:p>
      <w:pPr>
        <w:pStyle w:val="13"/>
        <w:bidi w:val="0"/>
      </w:pPr>
      <w:r>
        <w:t>①易保鲜储存②增产潜力大③环境适应能力强④符合大众饮食习惯</w:t>
      </w:r>
    </w:p>
    <w:p>
      <w:pPr>
        <w:pStyle w:val="13"/>
        <w:bidi w:val="0"/>
      </w:pPr>
      <w:r>
        <w:t>A．①③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D．②④</w:t>
      </w: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4"/>
        <w:bidi w:val="0"/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</w:pPr>
      <w:r>
        <w:t>岩溶作用化学方程式为CaCO₃+CO₂+H₂O=Ca（HCO₃）₂。下图为某地喀斯特地貌景观照片。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pStyle w:val="4"/>
        <w:bidi w:val="0"/>
        <w:jc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1685925"/>
            <wp:effectExtent l="0" t="0" r="9525" b="9525"/>
            <wp:docPr id="100005" name="图片 100005" descr="@@@3cadfccf-2e27-4842-b8a0-959a5ef42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cadfccf-2e27-4842-b8a0-959a5ef422c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7．喀斯特洞穴形成过程主要是（   ）</w:t>
      </w:r>
    </w:p>
    <w:p>
      <w:pPr>
        <w:pStyle w:val="13"/>
        <w:bidi w:val="0"/>
      </w:pPr>
      <w:r>
        <w:t>A．风化，释放CO2</w:t>
      </w:r>
      <w:r>
        <w:tab/>
      </w:r>
      <w:r>
        <w:rPr>
          <w:rFonts w:hint="eastAsia"/>
          <w:lang w:val="en-US" w:eastAsia="zh-CN"/>
        </w:rPr>
        <w:tab/>
      </w:r>
      <w:r>
        <w:t>B．溶蚀，吸收CO2</w:t>
      </w:r>
    </w:p>
    <w:p>
      <w:pPr>
        <w:pStyle w:val="13"/>
        <w:bidi w:val="0"/>
      </w:pPr>
      <w:r>
        <w:t>C．搬运，释放CO2</w:t>
      </w:r>
      <w:r>
        <w:tab/>
      </w:r>
      <w:r>
        <w:rPr>
          <w:rFonts w:hint="eastAsia"/>
          <w:lang w:val="en-US" w:eastAsia="zh-CN"/>
        </w:rPr>
        <w:tab/>
      </w:r>
      <w:r>
        <w:t>D．沉积，吸收CO2</w:t>
      </w:r>
    </w:p>
    <w:p>
      <w:pPr>
        <w:bidi w:val="0"/>
      </w:pPr>
      <w:r>
        <w:t>8．与钟乳石形成机制相同的是（   ）</w:t>
      </w:r>
    </w:p>
    <w:p>
      <w:pPr>
        <w:pStyle w:val="13"/>
        <w:bidi w:val="0"/>
      </w:pPr>
      <w:r>
        <w:t>A．珊瑚礁</w:t>
      </w:r>
      <w:r>
        <w:tab/>
      </w:r>
      <w:r>
        <w:t>B．玄武岩</w:t>
      </w:r>
      <w:r>
        <w:rPr>
          <w:rFonts w:hint="eastAsia"/>
          <w:lang w:val="en-US" w:eastAsia="zh-CN"/>
        </w:rPr>
        <w:tab/>
      </w:r>
      <w:r>
        <w:t>C．大理岩</w:t>
      </w:r>
      <w:r>
        <w:tab/>
      </w:r>
      <w:r>
        <w:t>D．生物化石</w:t>
      </w: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  <w:ind w:left="0" w:leftChars="0" w:firstLine="0" w:firstLineChars="0"/>
        <w:rPr>
          <w:lang w:val="en-US" w:eastAsia="en-US"/>
        </w:rPr>
      </w:pPr>
    </w:p>
    <w:p>
      <w:pPr>
        <w:pStyle w:val="4"/>
        <w:bidi w:val="0"/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</w:pPr>
      <w:r>
        <w:t>我国某都市圈2020年0~14岁、15~64岁和65岁及以上各年龄段人口比重分别比全国平均水平低6.33、高4.42、高1.91个百分点。下图为该都市圈2000年、2010年和2020年人口密度随圈层变化图。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2223135"/>
            <wp:effectExtent l="0" t="0" r="9525" b="5715"/>
            <wp:docPr id="100007" name="图片 100007" descr="@@@4cea8921bfbb414085e10e35b5d38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cea8921bfbb414085e10e35b5d384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9．20年来，该都市圈人口增长主要来自（   ）</w:t>
      </w:r>
    </w:p>
    <w:p>
      <w:pPr>
        <w:pStyle w:val="13"/>
        <w:bidi w:val="0"/>
      </w:pPr>
      <w:r>
        <w:t>①劳动年龄人口②老年人③政策性人口集聚④自发性人口集聚</w:t>
      </w:r>
    </w:p>
    <w:p>
      <w:pPr>
        <w:pStyle w:val="13"/>
        <w:bidi w:val="0"/>
      </w:pPr>
      <w:r>
        <w:t>A．①③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D．②④</w:t>
      </w:r>
    </w:p>
    <w:p>
      <w:pPr>
        <w:bidi w:val="0"/>
      </w:pPr>
      <w:r>
        <w:t>10．20年来，该都市圈0~50千米范围内人口密度增长迅速，反映出（   ）</w:t>
      </w:r>
    </w:p>
    <w:p>
      <w:pPr>
        <w:pStyle w:val="13"/>
        <w:bidi w:val="0"/>
      </w:pPr>
      <w:r>
        <w:t>A．人均居住用地扩大</w:t>
      </w:r>
      <w:r>
        <w:tab/>
      </w:r>
      <w:r>
        <w:t>B．土地人口承载力提高</w:t>
      </w:r>
    </w:p>
    <w:p>
      <w:pPr>
        <w:pStyle w:val="13"/>
        <w:bidi w:val="0"/>
      </w:pPr>
      <w:r>
        <w:t>C．生态环境质量较优</w:t>
      </w:r>
      <w:r>
        <w:tab/>
      </w:r>
      <w:r>
        <w:t>D．公共服务集聚效应强</w:t>
      </w:r>
    </w:p>
    <w:p>
      <w:pPr>
        <w:bidi w:val="0"/>
      </w:pPr>
      <w:r>
        <w:t>11．该都市核心圈交通布局形态为“环形十放射状”的主要目的是（   ）</w:t>
      </w:r>
    </w:p>
    <w:p>
      <w:pPr>
        <w:pStyle w:val="13"/>
        <w:bidi w:val="0"/>
      </w:pPr>
      <w:r>
        <w:t>A．引导人口向交通沿线分布</w:t>
      </w:r>
      <w:r>
        <w:tab/>
      </w:r>
      <w:r>
        <w:t>B．促进物流功能向市郊聚集</w:t>
      </w:r>
    </w:p>
    <w:p>
      <w:pPr>
        <w:pStyle w:val="13"/>
        <w:bidi w:val="0"/>
      </w:pPr>
      <w:r>
        <w:t>C．吸引服务业沿交通线布局</w:t>
      </w:r>
      <w:r>
        <w:tab/>
      </w:r>
      <w:r>
        <w:t>D．构建方便快捷的通勤网络</w:t>
      </w:r>
    </w:p>
    <w:p>
      <w:pPr>
        <w:pStyle w:val="4"/>
        <w:bidi w:val="0"/>
      </w:pPr>
      <w:r>
        <w:t>北京时间2024年11月11日0时49分，古巴南部海域（19.8°N，77.0°W）发生6.8级地震，震源深度20千米。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81400" cy="2019300"/>
            <wp:effectExtent l="0" t="0" r="0" b="0"/>
            <wp:docPr id="100009" name="图片 100009" descr="@@@f14d3753da0e440b8b144eb5f6cf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14d3753da0e440b8b144eb5f6cf48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>
      <w:pPr>
        <w:bidi w:val="0"/>
      </w:pPr>
      <w:r>
        <w:t>12．此次地震（   ）</w:t>
      </w:r>
    </w:p>
    <w:p>
      <w:pPr>
        <w:pStyle w:val="13"/>
        <w:bidi w:val="0"/>
      </w:pPr>
      <w:r>
        <w:t>A．震中位于大西洋中脊</w:t>
      </w:r>
      <w:r>
        <w:tab/>
      </w:r>
      <w:r>
        <w:t>B．附近为板块消亡边界</w:t>
      </w:r>
    </w:p>
    <w:p>
      <w:pPr>
        <w:pStyle w:val="13"/>
        <w:bidi w:val="0"/>
      </w:pPr>
      <w:r>
        <w:t>C．震源位于太平洋板块</w:t>
      </w:r>
      <w:r>
        <w:tab/>
      </w:r>
      <w:r>
        <w:t>D．引发海啸危及哈瓦那</w:t>
      </w:r>
    </w:p>
    <w:p>
      <w:pPr>
        <w:bidi w:val="0"/>
      </w:pPr>
      <w:r>
        <w:t>13．甲、乙、丙、丁四地海底岩石年龄最小的是（   ）</w:t>
      </w:r>
    </w:p>
    <w:p>
      <w:pPr>
        <w:pStyle w:val="13"/>
        <w:bidi w:val="0"/>
      </w:pPr>
      <w:r>
        <w:t>A．甲</w:t>
      </w:r>
      <w:r>
        <w:tab/>
      </w:r>
      <w:r>
        <w:t>B．乙</w:t>
      </w:r>
      <w:r>
        <w:tab/>
      </w:r>
      <w:r>
        <w:t>C．丙</w:t>
      </w:r>
      <w:r>
        <w:tab/>
      </w:r>
      <w:r>
        <w:t>D．丁</w:t>
      </w:r>
    </w:p>
    <w:p>
      <w:pPr>
        <w:bidi w:val="0"/>
      </w:pPr>
      <w:r>
        <w:t>14．甲、乙、丙、丁四地表层海水性质比较，正确的是（   ）</w:t>
      </w:r>
    </w:p>
    <w:p>
      <w:pPr>
        <w:pStyle w:val="13"/>
        <w:bidi w:val="0"/>
      </w:pPr>
      <w:r>
        <w:t>A．海水盐度：甲&gt;乙</w:t>
      </w:r>
      <w:r>
        <w:tab/>
      </w:r>
      <w:r>
        <w:rPr>
          <w:rFonts w:hint="eastAsia"/>
          <w:lang w:val="en-US" w:eastAsia="zh-CN"/>
        </w:rPr>
        <w:tab/>
      </w:r>
      <w:r>
        <w:t>B．海水温度：甲&gt;乙</w:t>
      </w:r>
    </w:p>
    <w:p>
      <w:pPr>
        <w:pStyle w:val="13"/>
        <w:bidi w:val="0"/>
      </w:pPr>
      <w:r>
        <w:t>C．海水盐度：乙&gt;丙</w:t>
      </w:r>
      <w:r>
        <w:tab/>
      </w:r>
      <w:r>
        <w:rPr>
          <w:rFonts w:hint="eastAsia"/>
          <w:lang w:val="en-US" w:eastAsia="zh-CN"/>
        </w:rPr>
        <w:tab/>
      </w:r>
      <w:r>
        <w:t>D．海水密度：丙&gt;丁</w:t>
      </w:r>
    </w:p>
    <w:p>
      <w:pPr>
        <w:pStyle w:val="13"/>
        <w:bidi w:val="0"/>
      </w:pPr>
    </w:p>
    <w:p>
      <w:pPr>
        <w:pStyle w:val="13"/>
        <w:bidi w:val="0"/>
        <w:ind w:left="0" w:leftChars="0" w:firstLine="0" w:firstLineChars="0"/>
      </w:pPr>
    </w:p>
    <w:p>
      <w:pPr>
        <w:pStyle w:val="4"/>
        <w:bidi w:val="0"/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</w:pPr>
      <w:r>
        <w:t>下图1为南极洲某冰架30多年来面积变化遥感监测图。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pStyle w:val="4"/>
        <w:bidi w:val="0"/>
        <w:jc w:val="center"/>
        <w:rPr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76980" cy="1466215"/>
            <wp:effectExtent l="0" t="0" r="13970" b="63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1466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t>15．该冰架面积变化体现的全球气候变化，引发（   ）</w:t>
      </w:r>
    </w:p>
    <w:p>
      <w:pPr>
        <w:pStyle w:val="13"/>
        <w:bidi w:val="0"/>
      </w:pPr>
      <w:r>
        <w:t>A．北极航道通航能力提升</w:t>
      </w:r>
      <w:r>
        <w:tab/>
      </w:r>
      <w:r>
        <w:t>B．青藏高原湖泊面积缩小</w:t>
      </w:r>
    </w:p>
    <w:p>
      <w:pPr>
        <w:pStyle w:val="13"/>
        <w:bidi w:val="0"/>
      </w:pPr>
      <w:r>
        <w:t>C．我国冬小麦北界向南移</w:t>
      </w:r>
      <w:r>
        <w:tab/>
      </w:r>
      <w:r>
        <w:t>D．我国西北高山雪线下降</w:t>
      </w:r>
    </w:p>
    <w:p>
      <w:pPr>
        <w:bidi w:val="0"/>
      </w:pPr>
      <w:r>
        <w:t>16．下列利用遥感技术监测的项目中，可确定甲为岛礁而非浮冰的是（   ）</w:t>
      </w:r>
    </w:p>
    <w:p>
      <w:pPr>
        <w:pStyle w:val="13"/>
        <w:bidi w:val="0"/>
      </w:pPr>
      <w:r>
        <w:t>A．激光雷达遥感探测冰面起伏</w:t>
      </w:r>
      <w:r>
        <w:tab/>
      </w:r>
      <w:r>
        <w:t>B．热红外遥感获取海表温度分布</w:t>
      </w:r>
    </w:p>
    <w:p>
      <w:pPr>
        <w:pStyle w:val="13"/>
        <w:bidi w:val="0"/>
      </w:pPr>
      <w:r>
        <w:t>C．微波遥感探测水下三维地形</w:t>
      </w:r>
      <w:r>
        <w:tab/>
      </w:r>
      <w:r>
        <w:t>D．可见光遥感获取冰面面积大小</w:t>
      </w:r>
    </w:p>
    <w:p>
      <w:pPr>
        <w:bidi w:val="0"/>
      </w:pPr>
      <w:r>
        <w:t>17．图2（左）所示的海拔高度变化剖面线，对应图2（右）中的（   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71925" cy="1619250"/>
            <wp:effectExtent l="0" t="0" r="9525" b="0"/>
            <wp:docPr id="100013" name="图片 100013" descr="@@@9a7dc81744da4a7196a613097b08b3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a7dc81744da4a7196a613097b08b3b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</w:t>
      </w:r>
      <w:r>
        <w:rPr>
          <w:sz w:val="21"/>
        </w:rPr>
        <w:tab/>
      </w:r>
      <w:r>
        <w:rPr>
          <w:sz w:val="21"/>
        </w:rPr>
        <w:t>B．②</w:t>
      </w:r>
      <w:r>
        <w:rPr>
          <w:sz w:val="21"/>
        </w:rPr>
        <w:tab/>
      </w:r>
      <w:r>
        <w:rPr>
          <w:sz w:val="21"/>
        </w:rPr>
        <w:t>C．③</w:t>
      </w:r>
      <w:r>
        <w:rPr>
          <w:sz w:val="21"/>
        </w:rPr>
        <w:tab/>
      </w:r>
      <w:r>
        <w:rPr>
          <w:sz w:val="21"/>
        </w:rPr>
        <w:t>D．④</w:t>
      </w:r>
    </w:p>
    <w:p>
      <w:pPr>
        <w:pStyle w:val="4"/>
        <w:bidi w:val="0"/>
      </w:pPr>
      <w:r>
        <w:t>俄罗斯矿产资源丰富。随着工业生产的发展，俄罗斯对某些特定矿产的需求增加，前苏联时期发现和勘探的矿产储量即将耗尽，矿产进口又因西方国家的经济制裁受到威胁，为此更新了战略性矿产资源清单。下图为俄罗斯战略性矿产资源清单变化示意图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14875" cy="2390775"/>
            <wp:effectExtent l="0" t="0" r="9525" b="9525"/>
            <wp:docPr id="100015" name="图片 100015" descr="@@@cbae1f1b7b2b470e9e881f120250f6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bae1f1b7b2b470e9e881f120250f66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18．俄罗斯增加战略性矿产资源种类的主要目的是（   ）</w:t>
      </w:r>
    </w:p>
    <w:p>
      <w:pPr>
        <w:pStyle w:val="13"/>
        <w:bidi w:val="0"/>
      </w:pPr>
      <w:r>
        <w:t>A．促进高科技产业转型升级</w:t>
      </w:r>
      <w:r>
        <w:tab/>
      </w:r>
      <w:r>
        <w:t>B．提高战略性矿产资源利用率</w:t>
      </w:r>
    </w:p>
    <w:p>
      <w:pPr>
        <w:pStyle w:val="13"/>
        <w:bidi w:val="0"/>
      </w:pPr>
      <w:r>
        <w:t>C．限制战略性矿产资源出口</w:t>
      </w:r>
      <w:r>
        <w:tab/>
      </w:r>
      <w:r>
        <w:t>D．提升在全球供应链中的地位</w:t>
      </w:r>
    </w:p>
    <w:p>
      <w:pPr>
        <w:bidi w:val="0"/>
      </w:pPr>
      <w:r>
        <w:t>19．俄罗斯更新其战略性矿产资源清单产生的最主要影响是（   ）</w:t>
      </w:r>
    </w:p>
    <w:p>
      <w:pPr>
        <w:pStyle w:val="13"/>
        <w:bidi w:val="0"/>
      </w:pPr>
      <w:r>
        <w:t>A．限制外国资本进入战略性矿产领域</w:t>
      </w:r>
      <w:r>
        <w:tab/>
      </w:r>
      <w:r>
        <w:t>B．推动战略性矿产国际合作</w:t>
      </w:r>
    </w:p>
    <w:p>
      <w:pPr>
        <w:pStyle w:val="13"/>
        <w:bidi w:val="0"/>
      </w:pPr>
      <w:r>
        <w:t>C．刺激国内战略性矿产的勘探与开采</w:t>
      </w:r>
      <w:r>
        <w:tab/>
      </w:r>
      <w:r>
        <w:t>D．增加战略性矿产资源储备</w:t>
      </w:r>
    </w:p>
    <w:p>
      <w:pPr>
        <w:pStyle w:val="13"/>
        <w:bidi w:val="0"/>
      </w:pPr>
    </w:p>
    <w:p>
      <w:pPr>
        <w:pStyle w:val="13"/>
        <w:bidi w:val="0"/>
        <w:ind w:left="0" w:leftChars="0" w:firstLine="0" w:firstLineChars="0"/>
      </w:pPr>
    </w:p>
    <w:p>
      <w:pPr>
        <w:pStyle w:val="13"/>
        <w:bidi w:val="0"/>
        <w:ind w:left="0" w:leftChars="0" w:firstLine="0" w:firstLineChars="0"/>
      </w:pPr>
    </w:p>
    <w:p>
      <w:pPr>
        <w:pStyle w:val="4"/>
        <w:bidi w:val="0"/>
      </w:pPr>
      <w:r>
        <w:t>生活圈是由满足日常生活需求的各类服务活动所构成的空间范围，根据居民到服务设施出行时间的长短可划分不同等级。近年来，我国开展生活圈规划建设以提升居民生活品质。下图为三个等级生活圈示意图。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0410" cy="1835150"/>
            <wp:effectExtent l="0" t="0" r="15240" b="12700"/>
            <wp:docPr id="100017" name="图片 100017" descr="@@@697f2f8ce00f4580ab76ccff14124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97f2f8ce00f4580ab76ccff14124ed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20．生活圈等级越高（   ）</w:t>
      </w:r>
    </w:p>
    <w:p>
      <w:pPr>
        <w:pStyle w:val="13"/>
        <w:bidi w:val="0"/>
      </w:pPr>
      <w:r>
        <w:t>A．服务设施的规模越小</w:t>
      </w:r>
      <w:r>
        <w:tab/>
      </w:r>
      <w:r>
        <w:t>B．居民出行距离越长</w:t>
      </w:r>
    </w:p>
    <w:p>
      <w:pPr>
        <w:pStyle w:val="13"/>
        <w:bidi w:val="0"/>
      </w:pPr>
      <w:r>
        <w:t>C．服务设施分布越均匀</w:t>
      </w:r>
      <w:r>
        <w:tab/>
      </w:r>
      <w:r>
        <w:t>D．居民出行频率越高</w:t>
      </w:r>
    </w:p>
    <w:p>
      <w:pPr>
        <w:bidi w:val="0"/>
      </w:pPr>
      <w:r>
        <w:t>21．不同等级生活圈建设，可以（   ）</w:t>
      </w:r>
    </w:p>
    <w:p>
      <w:pPr>
        <w:pStyle w:val="13"/>
        <w:bidi w:val="0"/>
      </w:pPr>
      <w:r>
        <w:t>①促进城市功能分区</w:t>
      </w:r>
      <w:r>
        <w:rPr>
          <w:rFonts w:hint="eastAsia"/>
          <w:lang w:val="en-US" w:eastAsia="zh-CN"/>
        </w:rPr>
        <w:tab/>
      </w:r>
      <w:r>
        <w:t>②提高15分钟生活圈服务设施等级</w:t>
      </w:r>
    </w:p>
    <w:p>
      <w:pPr>
        <w:pStyle w:val="13"/>
        <w:bidi w:val="0"/>
      </w:pPr>
      <w:r>
        <w:t>③缓解城市交通拥堵</w:t>
      </w:r>
      <w:r>
        <w:rPr>
          <w:rFonts w:hint="eastAsia"/>
          <w:lang w:val="en-US" w:eastAsia="zh-CN"/>
        </w:rPr>
        <w:tab/>
      </w:r>
      <w:r>
        <w:t>④减轻60分钟生活圈服务设施压力</w:t>
      </w:r>
    </w:p>
    <w:p>
      <w:pPr>
        <w:pStyle w:val="13"/>
        <w:bidi w:val="0"/>
      </w:pPr>
      <w:r>
        <w:t>A．①②</w:t>
      </w:r>
      <w:r>
        <w:tab/>
      </w:r>
      <w:r>
        <w:t>B．①④</w:t>
      </w:r>
      <w:r>
        <w:tab/>
      </w:r>
      <w:r>
        <w:t>C．②③</w:t>
      </w:r>
      <w:r>
        <w:tab/>
      </w:r>
      <w:r>
        <w:t>D．③④</w:t>
      </w: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13"/>
        <w:bidi w:val="0"/>
      </w:pPr>
    </w:p>
    <w:p>
      <w:pPr>
        <w:pStyle w:val="4"/>
        <w:bidi w:val="0"/>
      </w:pPr>
      <w:r>
        <w:t>下图为北半球某地某时刻海平面等压线图（单位hPa）。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4175" cy="1381125"/>
            <wp:effectExtent l="0" t="0" r="9525" b="9525"/>
            <wp:docPr id="100019" name="图片 100019" descr="@@@c1423844-a81f-4480-9156-84e206ac7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1423844-a81f-4480-9156-84e206ac7c5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22．图中等压距和P地气压值（单位hPa）可能是（   ）</w:t>
      </w:r>
    </w:p>
    <w:p>
      <w:pPr>
        <w:pStyle w:val="13"/>
        <w:bidi w:val="0"/>
      </w:pPr>
      <w:r>
        <w:t>A．5.0、1012</w:t>
      </w:r>
      <w:r>
        <w:tab/>
      </w:r>
      <w:r>
        <w:t>B．7.5、1008</w:t>
      </w:r>
      <w:r>
        <w:tab/>
      </w:r>
      <w:r>
        <w:t>C．5.0、1027</w:t>
      </w:r>
      <w:r>
        <w:tab/>
      </w:r>
      <w:r>
        <w:t>D．7.5、1030</w:t>
      </w:r>
    </w:p>
    <w:p>
      <w:pPr>
        <w:bidi w:val="0"/>
      </w:pPr>
      <w:r>
        <w:t>23．甲、乙、丙、丁四地气象要素的垂直变化，可能出现的是（   ）</w:t>
      </w:r>
    </w:p>
    <w:p>
      <w:pPr>
        <w:pStyle w:val="13"/>
        <w:bidi w:val="0"/>
      </w:pPr>
      <w:r>
        <w:t>A．</w:t>
      </w:r>
      <w:r>
        <w:drawing>
          <wp:inline distT="0" distB="0" distL="114300" distR="114300">
            <wp:extent cx="687070" cy="1080135"/>
            <wp:effectExtent l="0" t="0" r="17780" b="5715"/>
            <wp:docPr id="100021" name="图片 100021" descr="@@@303018a8-8dad-4f3e-a4b0-02ebdcc29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03018a8-8dad-4f3e-a4b0-02ebdcc296e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114300" distR="114300">
            <wp:extent cx="777875" cy="1080135"/>
            <wp:effectExtent l="0" t="0" r="3175" b="5715"/>
            <wp:docPr id="100023" name="图片 100023" descr="@@@6578b411-4a02-4597-a4ed-1056334f03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578b411-4a02-4597-a4ed-1056334f03b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t>C．</w:t>
      </w:r>
      <w:r>
        <w:drawing>
          <wp:inline distT="0" distB="0" distL="114300" distR="114300">
            <wp:extent cx="693420" cy="1080135"/>
            <wp:effectExtent l="0" t="0" r="11430" b="5715"/>
            <wp:docPr id="100025" name="图片 100025" descr="@@@4c329ae1-8bcf-46cd-a98d-c4f24c7b8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c329ae1-8bcf-46cd-a98d-c4f24c7b8f4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114300" distR="114300">
            <wp:extent cx="759460" cy="1080135"/>
            <wp:effectExtent l="0" t="0" r="2540" b="5715"/>
            <wp:docPr id="100027" name="图片 100027" descr="@@@7339436d-fbce-426e-b7ba-3866bfc6e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339436d-fbce-426e-b7ba-3866bfc6ed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t>甲、乙两地天文爱好者进行太阳高度观测。具体做法：在平坦地面上方水平放置一块有一个小孔的遮光板，太阳光透过小孔投影到地面上，形成较清晰的太阳投影。下图为两地天文爱好者在两分、两至日正午时刻，在同高度用相同遮光板观测到的太阳影像地面投影。</w:t>
      </w:r>
      <w:r>
        <w:rPr>
          <w:rFonts w:ascii="Times New Roman" w:hAnsi="Times New Roman" w:eastAsia="宋体" w:cs="Arial"/>
          <w:snapToGrid w:val="0"/>
          <w:color w:val="000000"/>
          <w:kern w:val="0"/>
          <w:sz w:val="24"/>
          <w:szCs w:val="21"/>
          <w:lang w:val="en-US" w:eastAsia="en-US" w:bidi="ar-SA"/>
        </w:rPr>
        <w:t>完成下面小题。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84220" cy="2193925"/>
            <wp:effectExtent l="0" t="0" r="11430" b="15875"/>
            <wp:docPr id="100029" name="图片 100029" descr="@@@820b91f09dc148519f1003b66036b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20b91f09dc148519f1003b66036b5f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24．若冬至日，甲、乙两地日落时世界时相同，则甲位于乙的（   ）</w:t>
      </w:r>
    </w:p>
    <w:p>
      <w:pPr>
        <w:pStyle w:val="13"/>
        <w:bidi w:val="0"/>
      </w:pPr>
      <w:r>
        <w:t>A．东南</w:t>
      </w:r>
      <w:r>
        <w:tab/>
      </w:r>
      <w:r>
        <w:t>B．东北</w:t>
      </w:r>
      <w:r>
        <w:tab/>
      </w:r>
      <w:r>
        <w:t>C．西北</w:t>
      </w:r>
      <w:r>
        <w:tab/>
      </w:r>
      <w:r>
        <w:t>D．西南</w:t>
      </w:r>
    </w:p>
    <w:p>
      <w:pPr>
        <w:bidi w:val="0"/>
      </w:pPr>
      <w:r>
        <w:t>25．两地正午太阳高度之差（△h）年变化有可能的是（   ）</w:t>
      </w:r>
    </w:p>
    <w:p>
      <w:pPr>
        <w:pStyle w:val="13"/>
        <w:bidi w:val="0"/>
      </w:pPr>
      <w:r>
        <w:t>A．</w:t>
      </w:r>
      <w:r>
        <w:drawing>
          <wp:inline distT="0" distB="0" distL="114300" distR="114300">
            <wp:extent cx="2028825" cy="1143000"/>
            <wp:effectExtent l="0" t="0" r="9525" b="0"/>
            <wp:docPr id="100031" name="图片 100031" descr="@@@4aedc8d5f5d9467aa76c02a182acb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4aedc8d5f5d9467aa76c02a182acb695"/>
                    <pic:cNvPicPr>
                      <a:picLocks noChangeAspect="1"/>
                    </pic:cNvPicPr>
                  </pic:nvPicPr>
                  <pic:blipFill>
                    <a:blip r:embed="rId22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114300" distR="114300">
            <wp:extent cx="2066925" cy="1162050"/>
            <wp:effectExtent l="0" t="0" r="9525" b="0"/>
            <wp:docPr id="100033" name="图片 100033" descr="@@@0f7b9f84a6ea44c38dced92f8e835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f7b9f84a6ea44c38dced92f8e8353c3"/>
                    <pic:cNvPicPr>
                      <a:picLocks noChangeAspect="1"/>
                    </pic:cNvPicPr>
                  </pic:nvPicPr>
                  <pic:blipFill>
                    <a:blip r:embed="rId23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bidi w:val="0"/>
      </w:pPr>
      <w:r>
        <w:t>C．</w:t>
      </w:r>
      <w:r>
        <w:drawing>
          <wp:inline distT="0" distB="0" distL="114300" distR="114300">
            <wp:extent cx="2009775" cy="1123950"/>
            <wp:effectExtent l="0" t="0" r="9525" b="0"/>
            <wp:docPr id="100035" name="图片 100035" descr="@@@e210d72bd41f474f8ea2b259a4da12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e210d72bd41f474f8ea2b259a4da12a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114300" distR="114300">
            <wp:extent cx="2047875" cy="1200150"/>
            <wp:effectExtent l="0" t="0" r="9525" b="0"/>
            <wp:docPr id="100037" name="图片 100037" descr="@@@c281c29df07c4cd6948ce4015acb5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281c29df07c4cd6948ce4015acb5fa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7"/>
        <w:bidi w:val="0"/>
        <w:rPr>
          <w:rFonts w:hint="eastAsia" w:eastAsia="黑体"/>
          <w:lang w:eastAsia="zh-CN"/>
        </w:rPr>
      </w:pPr>
      <w:r>
        <w:t>二、综合题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50分</w:t>
      </w:r>
      <w:r>
        <w:rPr>
          <w:rFonts w:hint="eastAsia"/>
          <w:lang w:eastAsia="zh-CN"/>
        </w:rPr>
        <w:t>）</w:t>
      </w:r>
    </w:p>
    <w:p>
      <w:pPr>
        <w:bidi w:val="0"/>
        <w:rPr>
          <w:rFonts w:hint="eastAsia" w:eastAsia="宋体"/>
          <w:lang w:eastAsia="zh-CN"/>
        </w:rPr>
      </w:pPr>
      <w:r>
        <w:t>26．阅读材料，完成下列问题。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15分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材料一：20世纪60~70年代，巴西经济快速发展，建立起较为完整的工业体系，成为拉美地区最大的中等收入国家。90年代以来，巴西转向外向型经济发展模式，因竞争力不足，工业在GDP中的比重下降，出现“去工业化”趋势，政府负债居高不下。</w:t>
      </w:r>
    </w:p>
    <w:p>
      <w:pPr>
        <w:pStyle w:val="4"/>
        <w:bidi w:val="0"/>
      </w:pPr>
      <w:r>
        <w:t>材料二：巴西总人口约2亿，农业用地约2.4亿公顷，农业和采矿业发展较快，是全球农矿产品出口大国。几十年来，巴西城镇化水平持续上升，2022年达87.6%，“虚假城镇化”和“城镇贫困”问题突出。图1为巴西略图。图2为2004~2022年巴西农业劳动力和农业产值统计图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14850" cy="2486025"/>
            <wp:effectExtent l="0" t="0" r="0" b="9525"/>
            <wp:docPr id="100039" name="图片 100039" descr="@@@dc446062847b4073b1eac93eac491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c446062847b4073b1eac93eac4913d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="宋体"/>
          <w:lang w:eastAsia="zh-CN"/>
        </w:rPr>
      </w:pPr>
      <w:r>
        <w:t>(1)内河水运在巴西国内货物运输中占比较低，简述其原因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(2)从竞争力角度，简析巴西工业比重下降的原因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(3)分析巴西农业发展促进城镇化水平上升的原因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27．阅读材料，完成下列问题。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15分</w:t>
      </w:r>
      <w:r>
        <w:rPr>
          <w:rFonts w:hint="eastAsia"/>
          <w:lang w:eastAsia="zh-CN"/>
        </w:rPr>
        <w:t>）</w:t>
      </w:r>
    </w:p>
    <w:p>
      <w:pPr>
        <w:pStyle w:val="4"/>
        <w:bidi w:val="0"/>
      </w:pPr>
      <w:r>
        <w:t>材料一：生物是在古老的地质历史和特殊的地理环境下长期演化形成的。青藏高原是新构造运动以来，地球上强烈隆起的最高、最年轻的高原。因高原差异抬升，雅鲁藏布江不同河段形成宽、窄不等的河谷，其中M河段河谷较宽阔。</w:t>
      </w:r>
    </w:p>
    <w:p>
      <w:pPr>
        <w:pStyle w:val="4"/>
        <w:bidi w:val="0"/>
      </w:pPr>
      <w:r>
        <w:t>材料二：受大气环流和地形的共同影响，河谷地区盛行风向随季节发生明显变化。下图为雅鲁藏布江及周边地区略图。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543050"/>
            <wp:effectExtent l="0" t="0" r="0" b="0"/>
            <wp:docPr id="100041" name="图片 100041" descr="@@@96bb5b8dad994029a58a9236a6b75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6bb5b8dad994029a58a9236a6b75ac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t>(1)甲、乙、丙三地物种数量变化趋势是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 xml:space="preserve">  </w:t>
      </w:r>
      <w:r>
        <w:t>，解释其自然原因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(2)雅鲁藏布江中游河谷地区冬、夏季盛行风向分别是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 xml:space="preserve">  </w:t>
      </w:r>
      <w:r>
        <w:t>风、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u w:val="single"/>
        </w:rPr>
        <w:t xml:space="preserve">  </w:t>
      </w:r>
      <w:r>
        <w:t>风。试分析盛行风冬季强于夏季的原因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eastAsia="zh-CN"/>
        </w:rPr>
      </w:pPr>
      <w:r>
        <w:t>(3)野外考察发现，M河段河床上经常会冲刷出新水道，试从自然环境整体性的角度说明原因。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28．阅读材料，完成下列问题。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20分</w:t>
      </w:r>
      <w:r>
        <w:rPr>
          <w:rFonts w:hint="eastAsia"/>
          <w:lang w:eastAsia="zh-CN"/>
        </w:rPr>
        <w:t>）</w:t>
      </w:r>
      <w:bookmarkStart w:id="1" w:name="_GoBack"/>
      <w:bookmarkEnd w:id="1"/>
    </w:p>
    <w:p>
      <w:pPr>
        <w:pStyle w:val="4"/>
        <w:bidi w:val="0"/>
      </w:pPr>
      <w:r>
        <w:t>材料一：巴音河流域地处柴达木盆地东北部德令哈市，年均日照时数2879h，年均温仅1~5℃，年降水量176.3mm，夏季降水量占全年的56~84%，年蒸发量2000~2500mm。该流域草地一般5月中旬返青，9月上旬枯黄，生长期仅120天左右。气候、地形和土壤因子是草地所在区域生态系统的原生自然条件，可以反映草地自然质量。</w:t>
      </w:r>
    </w:p>
    <w:p>
      <w:pPr>
        <w:pStyle w:val="4"/>
        <w:bidi w:val="0"/>
      </w:pPr>
      <w:r>
        <w:t>材料二：下图为巴音河流域局部地区土地利用和地形图。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81450" cy="2295525"/>
            <wp:effectExtent l="0" t="0" r="0" b="9525"/>
            <wp:docPr id="100043" name="图片 100043" descr="@@@b0cc6d86db3541c3ac3822ebd7f23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0cc6d86db3541c3ac3822ebd7f2379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="宋体"/>
          <w:lang w:eastAsia="zh-CN"/>
        </w:rPr>
      </w:pPr>
      <w:r>
        <w:t>(1)从规模和空间分布角度，分析耕地开垦和城乡居民点的关系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(2)简析图示南部地区草地与裸地、湿地交错分布的自然原因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(3)从气候角度，分析巴音河流域草地生态系统的脆弱性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  <w:rPr>
          <w:rFonts w:hint="eastAsia" w:eastAsia="宋体"/>
          <w:lang w:eastAsia="zh-CN"/>
        </w:rPr>
      </w:pPr>
      <w:r>
        <w:t>(4)写出草地质量分等土壤因子中的至少两个评价指标，并说出选择的理由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6分</w:t>
      </w:r>
      <w:r>
        <w:rPr>
          <w:rFonts w:hint="eastAsia"/>
          <w:lang w:eastAsia="zh-CN"/>
        </w:rPr>
        <w:t>）</w:t>
      </w:r>
    </w:p>
    <w:p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/>
        <w:ind w:firstLine="560" w:firstLineChars="200"/>
        <w:jc w:val="left"/>
        <w:textAlignment w:val="baseline"/>
        <w:rPr>
          <w:rFonts w:hint="eastAsia" w:ascii="楷体" w:hAnsi="楷体" w:eastAsia="楷体" w:cs="楷体"/>
          <w:b w:val="0"/>
          <w:bCs w:val="0"/>
          <w:sz w:val="28"/>
          <w:szCs w:val="22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080" w:bottom="1440" w:left="1080" w:header="851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/>
      <w:jc w:val="center"/>
      <w:rPr>
        <w:rFonts w:hint="default" w:eastAsia="宋体"/>
        <w:color w:val="auto"/>
        <w:sz w:val="20"/>
        <w:szCs w:val="20"/>
        <w:highlight w:val="none"/>
        <w:shd w:val="clear"/>
        <w:lang w:val="en-US" w:eastAsia="zh-CN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color w:val="auto"/>
        <w:sz w:val="20"/>
        <w:szCs w:val="20"/>
        <w:highlight w:val="none"/>
        <w:shd w:val="clear"/>
      </w:rPr>
      <w:pict>
        <v:shape id="_x0000_s4098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auto"/>
        <w:sz w:val="20"/>
        <w:szCs w:val="20"/>
        <w:highlight w:val="none"/>
        <w:shd w:val="clea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" name="图片 5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53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tabs>
        <w:tab w:val="clear" w:pos="4153"/>
        <w:tab w:val="clear" w:pos="8306"/>
      </w:tabs>
      <w:jc w:val="both"/>
      <w:rPr>
        <w:rFonts w:hint="eastAsia" w:eastAsia="宋体"/>
        <w:sz w:val="2"/>
        <w:szCs w:val="2"/>
        <w:lang w:val="en-US" w:eastAsia="zh-CN"/>
      </w:rPr>
    </w:pPr>
    <w:r>
      <w:rPr>
        <w:sz w:val="18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5" name="图片 5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1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embedSystemFonts/>
  <w:bordersDoNotSurroundHeader w:val="0"/>
  <w:bordersDoNotSurroundFooter w:val="0"/>
  <w:attachedTemplate r:id="rId1"/>
  <w:documentProtection w:enforcement="0"/>
  <w:defaultTabStop w:val="559"/>
  <w:drawingGridVerticalSpacing w:val="159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wM2Q1OGRmNDEwODQwZDFkZjY2MTgzYTVjMWRlYmIifQ=="/>
  </w:docVars>
  <w:rsids>
    <w:rsidRoot w:val="38653AA8"/>
    <w:rsid w:val="00271769"/>
    <w:rsid w:val="02125874"/>
    <w:rsid w:val="02511125"/>
    <w:rsid w:val="02EF11E0"/>
    <w:rsid w:val="0308532E"/>
    <w:rsid w:val="03314D1D"/>
    <w:rsid w:val="0351647B"/>
    <w:rsid w:val="03823875"/>
    <w:rsid w:val="043517C8"/>
    <w:rsid w:val="05E07B33"/>
    <w:rsid w:val="06606BAA"/>
    <w:rsid w:val="085665DD"/>
    <w:rsid w:val="08F55C55"/>
    <w:rsid w:val="09795ED8"/>
    <w:rsid w:val="0A5719F4"/>
    <w:rsid w:val="0BF710B6"/>
    <w:rsid w:val="0CA27F6D"/>
    <w:rsid w:val="0DF235C6"/>
    <w:rsid w:val="117A1FB8"/>
    <w:rsid w:val="13560820"/>
    <w:rsid w:val="14245808"/>
    <w:rsid w:val="1425661F"/>
    <w:rsid w:val="151051AD"/>
    <w:rsid w:val="151505A6"/>
    <w:rsid w:val="15651EC7"/>
    <w:rsid w:val="15DC4AEB"/>
    <w:rsid w:val="16F77687"/>
    <w:rsid w:val="17AD6705"/>
    <w:rsid w:val="18627B26"/>
    <w:rsid w:val="19792817"/>
    <w:rsid w:val="19A726F3"/>
    <w:rsid w:val="1AD414AE"/>
    <w:rsid w:val="1B134E31"/>
    <w:rsid w:val="1B2B697D"/>
    <w:rsid w:val="1BEF4845"/>
    <w:rsid w:val="1C4A593A"/>
    <w:rsid w:val="1C7424BB"/>
    <w:rsid w:val="1CF850DA"/>
    <w:rsid w:val="1E311151"/>
    <w:rsid w:val="1F822FAC"/>
    <w:rsid w:val="1F915A1E"/>
    <w:rsid w:val="1FC35144"/>
    <w:rsid w:val="21DF0DA7"/>
    <w:rsid w:val="21FB1FC8"/>
    <w:rsid w:val="22861EE6"/>
    <w:rsid w:val="23FE3C48"/>
    <w:rsid w:val="244C6AA5"/>
    <w:rsid w:val="24817E00"/>
    <w:rsid w:val="24DF3003"/>
    <w:rsid w:val="258A03E5"/>
    <w:rsid w:val="284D302B"/>
    <w:rsid w:val="286046C0"/>
    <w:rsid w:val="290D009F"/>
    <w:rsid w:val="29225C20"/>
    <w:rsid w:val="2A952A67"/>
    <w:rsid w:val="2B405F6E"/>
    <w:rsid w:val="2CFE1C64"/>
    <w:rsid w:val="2D6362A8"/>
    <w:rsid w:val="2DBC0049"/>
    <w:rsid w:val="2E8C25FF"/>
    <w:rsid w:val="2E991DFC"/>
    <w:rsid w:val="2FD92D9A"/>
    <w:rsid w:val="307D027D"/>
    <w:rsid w:val="326F5A60"/>
    <w:rsid w:val="331C222E"/>
    <w:rsid w:val="33EC3729"/>
    <w:rsid w:val="34446172"/>
    <w:rsid w:val="35A94E4B"/>
    <w:rsid w:val="35B4432A"/>
    <w:rsid w:val="37664296"/>
    <w:rsid w:val="38415FDC"/>
    <w:rsid w:val="38653AA8"/>
    <w:rsid w:val="396B39B6"/>
    <w:rsid w:val="3A260894"/>
    <w:rsid w:val="3A475A45"/>
    <w:rsid w:val="3BF24643"/>
    <w:rsid w:val="3C9C799F"/>
    <w:rsid w:val="3EB137F4"/>
    <w:rsid w:val="3ED021CA"/>
    <w:rsid w:val="407F713A"/>
    <w:rsid w:val="40FA1332"/>
    <w:rsid w:val="43E56550"/>
    <w:rsid w:val="4434679C"/>
    <w:rsid w:val="445C3320"/>
    <w:rsid w:val="45421516"/>
    <w:rsid w:val="46D54976"/>
    <w:rsid w:val="474B65C4"/>
    <w:rsid w:val="476139C9"/>
    <w:rsid w:val="47A540B8"/>
    <w:rsid w:val="47C94F01"/>
    <w:rsid w:val="48261766"/>
    <w:rsid w:val="48B91CF5"/>
    <w:rsid w:val="49335181"/>
    <w:rsid w:val="495C6E3B"/>
    <w:rsid w:val="499F46D9"/>
    <w:rsid w:val="4A0B5F87"/>
    <w:rsid w:val="4A4534F8"/>
    <w:rsid w:val="4B240D58"/>
    <w:rsid w:val="4B316775"/>
    <w:rsid w:val="4C1F27D1"/>
    <w:rsid w:val="4C712B5E"/>
    <w:rsid w:val="4C7D7706"/>
    <w:rsid w:val="4CE25BB7"/>
    <w:rsid w:val="4D0D48C2"/>
    <w:rsid w:val="4D4114BC"/>
    <w:rsid w:val="4DC1315C"/>
    <w:rsid w:val="507C2A18"/>
    <w:rsid w:val="509760BC"/>
    <w:rsid w:val="528F513F"/>
    <w:rsid w:val="52907E88"/>
    <w:rsid w:val="530D4FE1"/>
    <w:rsid w:val="535237B6"/>
    <w:rsid w:val="54715AFF"/>
    <w:rsid w:val="54982C54"/>
    <w:rsid w:val="553C21CE"/>
    <w:rsid w:val="55A9315C"/>
    <w:rsid w:val="5615572F"/>
    <w:rsid w:val="5772462D"/>
    <w:rsid w:val="584032C1"/>
    <w:rsid w:val="5A6428FD"/>
    <w:rsid w:val="5B3F3078"/>
    <w:rsid w:val="5B9104C7"/>
    <w:rsid w:val="5C2F6C8E"/>
    <w:rsid w:val="5CE47FB1"/>
    <w:rsid w:val="5F1B3002"/>
    <w:rsid w:val="5FAC7002"/>
    <w:rsid w:val="5FDC33D5"/>
    <w:rsid w:val="60BE4D86"/>
    <w:rsid w:val="60C1494C"/>
    <w:rsid w:val="61B1667A"/>
    <w:rsid w:val="623161EC"/>
    <w:rsid w:val="62AA49F4"/>
    <w:rsid w:val="62D97141"/>
    <w:rsid w:val="62E50DCE"/>
    <w:rsid w:val="65D2447B"/>
    <w:rsid w:val="65DA7B27"/>
    <w:rsid w:val="66D37748"/>
    <w:rsid w:val="67EE3F38"/>
    <w:rsid w:val="68BF65E6"/>
    <w:rsid w:val="68F7287C"/>
    <w:rsid w:val="69761282"/>
    <w:rsid w:val="6A727EA8"/>
    <w:rsid w:val="6AC53A8A"/>
    <w:rsid w:val="6C4F025D"/>
    <w:rsid w:val="6EF130D7"/>
    <w:rsid w:val="6F802D90"/>
    <w:rsid w:val="6F896C52"/>
    <w:rsid w:val="6FBF058B"/>
    <w:rsid w:val="70493C15"/>
    <w:rsid w:val="70D57E48"/>
    <w:rsid w:val="711E7495"/>
    <w:rsid w:val="71533BDA"/>
    <w:rsid w:val="718C5BAF"/>
    <w:rsid w:val="73C81496"/>
    <w:rsid w:val="74BD7729"/>
    <w:rsid w:val="767859D3"/>
    <w:rsid w:val="76BF3A84"/>
    <w:rsid w:val="776D1464"/>
    <w:rsid w:val="777C7BE6"/>
    <w:rsid w:val="786A5025"/>
    <w:rsid w:val="79F44131"/>
    <w:rsid w:val="7A4B208E"/>
    <w:rsid w:val="7B5B4ACF"/>
    <w:rsid w:val="7B6D01CD"/>
    <w:rsid w:val="7BB70DC8"/>
    <w:rsid w:val="7C402716"/>
    <w:rsid w:val="7D157D55"/>
    <w:rsid w:val="7D91669E"/>
    <w:rsid w:val="7DF62E4B"/>
    <w:rsid w:val="7F8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360" w:lineRule="auto"/>
      <w:jc w:val="center"/>
      <w:outlineLvl w:val="0"/>
    </w:pPr>
    <w:rPr>
      <w:rFonts w:ascii="Arial" w:hAnsi="Arial" w:eastAsia="黑体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center"/>
      <w:outlineLvl w:val="1"/>
    </w:pPr>
    <w:rPr>
      <w:rFonts w:ascii="Times New Roman" w:hAnsi="Times New Roman" w:eastAsia="宋体"/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0"/>
    <w:pPr>
      <w:kinsoku/>
      <w:overflowPunct w:val="0"/>
      <w:spacing w:line="360" w:lineRule="auto"/>
      <w:ind w:firstLine="562" w:firstLineChars="200"/>
    </w:pPr>
    <w:rPr>
      <w:rFonts w:eastAsia="楷体"/>
    </w:r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24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Arial" w:hAnsi="Arial" w:eastAsia="宋体"/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选项"/>
    <w:basedOn w:val="1"/>
    <w:qFormat/>
    <w:uiPriority w:val="0"/>
    <w:pPr>
      <w:widowControl w:val="0"/>
      <w:shd w:val="clear" w:color="auto" w:fill="auto"/>
      <w:tabs>
        <w:tab w:val="left" w:pos="263"/>
        <w:tab w:val="left" w:pos="2573"/>
        <w:tab w:val="left" w:pos="5093"/>
        <w:tab w:val="left" w:pos="7613"/>
      </w:tabs>
      <w:kinsoku/>
      <w:autoSpaceDE/>
      <w:autoSpaceDN/>
      <w:adjustRightInd w:val="0"/>
      <w:snapToGrid w:val="0"/>
      <w:spacing w:after="0" w:line="360" w:lineRule="auto"/>
      <w:ind w:left="612" w:hanging="306"/>
      <w:textAlignment w:val="center"/>
    </w:pPr>
    <w:rPr>
      <w:rFonts w:cs="Times New Roman"/>
      <w:snapToGrid/>
      <w:kern w:val="2"/>
      <w:szCs w:val="20"/>
      <w:lang w:eastAsia="zh-CN"/>
    </w:rPr>
  </w:style>
  <w:style w:type="character" w:customStyle="1" w:styleId="14">
    <w:name w:val="正文文本 Char"/>
    <w:link w:val="4"/>
    <w:qFormat/>
    <w:uiPriority w:val="0"/>
    <w:rPr>
      <w:rFonts w:eastAsia="楷体"/>
      <w:sz w:val="24"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16">
    <w:name w:val="No Spacing"/>
    <w:qFormat/>
    <w:uiPriority w:val="0"/>
    <w:rPr>
      <w:rFonts w:ascii="NEU-BZ-S92" w:hAnsi="NEU-BZ-S92" w:eastAsia="方正书宋_GBK" w:cs="Times New Roman"/>
      <w:color w:val="000000"/>
      <w:sz w:val="18"/>
      <w:szCs w:val="22"/>
      <w:lang w:val="en-US" w:eastAsia="zh-CN" w:bidi="ar-SA"/>
    </w:rPr>
  </w:style>
  <w:style w:type="paragraph" w:customStyle="1" w:styleId="17">
    <w:name w:val="题型标题"/>
    <w:basedOn w:val="1"/>
    <w:qFormat/>
    <w:uiPriority w:val="0"/>
    <w:pPr>
      <w:wordWrap w:val="0"/>
      <w:spacing w:line="240" w:lineRule="auto"/>
    </w:pPr>
    <w:rPr>
      <w:rFonts w:hint="eastAsia" w:ascii="黑体" w:hAnsi="黑体" w:eastAsia="黑体" w:cs="黑体"/>
      <w:sz w:val="28"/>
      <w:szCs w:val="20"/>
    </w:rPr>
  </w:style>
  <w:style w:type="paragraph" w:customStyle="1" w:styleId="18">
    <w:name w:val="考试名称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eastAsia="宋体"/>
      <w:sz w:val="36"/>
      <w:szCs w:val="28"/>
      <w:lang w:eastAsia="zh-CN"/>
    </w:rPr>
  </w:style>
  <w:style w:type="paragraph" w:customStyle="1" w:styleId="19">
    <w:name w:val="科目名称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黑体" w:hAnsi="黑体" w:eastAsia="黑体" w:cs="黑体"/>
      <w:sz w:val="48"/>
      <w:szCs w:val="40"/>
      <w:lang w:eastAsia="zh-CN"/>
    </w:rPr>
  </w:style>
  <w:style w:type="paragraph" w:customStyle="1" w:styleId="20">
    <w:name w:val="注意事项内容"/>
    <w:basedOn w:val="1"/>
    <w:qFormat/>
    <w:uiPriority w:val="0"/>
    <w:pPr>
      <w:spacing w:beforeLines="0" w:afterLines="0" w:line="240" w:lineRule="auto"/>
      <w:ind w:firstLine="560" w:firstLineChars="200"/>
    </w:pPr>
    <w:rPr>
      <w:rFonts w:hint="eastAsia" w:ascii="楷体" w:hAnsi="楷体" w:eastAsia="楷体" w:cs="楷体"/>
      <w:sz w:val="28"/>
      <w:szCs w:val="22"/>
      <w:lang w:eastAsia="zh-CN"/>
    </w:rPr>
  </w:style>
  <w:style w:type="paragraph" w:customStyle="1" w:styleId="21">
    <w:name w:val="第几卷"/>
    <w:basedOn w:val="1"/>
    <w:qFormat/>
    <w:uiPriority w:val="0"/>
    <w:pPr>
      <w:spacing w:before="50" w:beforeLines="50" w:after="50" w:afterLines="50" w:line="240" w:lineRule="auto"/>
      <w:jc w:val="center"/>
    </w:pPr>
    <w:rPr>
      <w:rFonts w:hint="eastAsia" w:ascii="方正小标宋简体" w:hAnsi="方正小标宋简体" w:eastAsia="方正小标宋简体" w:cs="方正小标宋简体"/>
      <w:sz w:val="32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7B75232B38-A165-1FB7-499C-2E1C792CACB5%252525252525252525252525252525252525252525252525252525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\BaiduSyncdisk\&#22320;&#29702;\&#35797;&#21367;\&#35797;&#21367;&#27169;&#26495;&#65288;A4&#32440;&#65289;.dot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试卷模板（A4纸）.dotx</Template>
  <Pages>1</Pages>
  <Words>246</Words>
  <Characters>258</Characters>
  <Lines>0</Lines>
  <Paragraphs>0</Paragraphs>
  <TotalTime>1</TotalTime>
  <ScaleCrop>false</ScaleCrop>
  <LinksUpToDate>false</LinksUpToDate>
  <CharactersWithSpaces>262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2025-08-06T23:01:00Z</dcterms:created>
  <dc:creator>Deledy</dc:creator>
  <cp:lastModifiedBy>Deledy</cp:lastModifiedBy>
  <dcterms:modified xsi:type="dcterms:W3CDTF">2025-08-11T19:47:24Z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AD6B70C41565456CA48EB057B405DBCB</vt:lpwstr>
  </property>
</Properties>
</file>